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483774FC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0242C13" w14:textId="77777777" w:rsidR="0087599D" w:rsidRDefault="00785A06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16BBC021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BC679B2" w14:textId="33CAB57C" w:rsidR="0087599D" w:rsidRDefault="00785A06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システム構造設計書v5.1版（第1回）</w:t>
            </w:r>
          </w:p>
        </w:tc>
      </w:tr>
    </w:tbl>
    <w:p w14:paraId="128FC0CA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047D8E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FE3C5AC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0232B7A" w14:textId="01F5246E" w:rsidR="0087599D" w:rsidRDefault="00A938BD">
            <w:r>
              <w:rPr>
                <w:sz w:val="20"/>
                <w:szCs w:val="20"/>
              </w:rPr>
              <w:t>2026年07月</w:t>
            </w:r>
            <w:r w:rsidR="00DD3D56">
              <w:rPr>
                <w:rFonts w:hint="eastAsia"/>
                <w:sz w:val="20"/>
                <w:szCs w:val="20"/>
              </w:rPr>
              <w:t>０</w:t>
            </w:r>
            <w:r w:rsidR="00DD3D56"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>（水）</w:t>
            </w:r>
            <w:r w:rsidR="00C8286C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時</w:t>
            </w:r>
            <w:r w:rsidR="00C8286C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分 〜 </w:t>
            </w:r>
            <w:r w:rsidR="00C8286C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時</w:t>
            </w:r>
            <w:r w:rsidR="00C8286C"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分</w:t>
            </w:r>
          </w:p>
        </w:tc>
      </w:tr>
      <w:tr w:rsidR="0087599D" w14:paraId="4CC9398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F594A93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8E9A7A" w14:textId="77777777" w:rsidR="0087599D" w:rsidRPr="00A938BD" w:rsidRDefault="00A938BD">
            <w:pPr>
              <w:rPr>
                <w:color w:val="EE0000"/>
              </w:rPr>
            </w:pPr>
            <w:r>
              <w:t>313教室</w:t>
            </w:r>
          </w:p>
        </w:tc>
      </w:tr>
      <w:tr w:rsidR="0087599D" w14:paraId="6565FD9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EB19A08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E6F0D81" w14:textId="72F7C616" w:rsidR="0087599D" w:rsidRDefault="00A938BD">
            <w:r>
              <w:rPr>
                <w:rFonts w:hint="eastAsia"/>
              </w:rPr>
              <w:t>渡邊光、裵相進、後藤優太、岡田佳樹、大塚波美、白幡大理（</w:t>
            </w:r>
            <w:r w:rsidR="00C8286C">
              <w:rPr>
                <w:rFonts w:hint="eastAsia"/>
              </w:rPr>
              <w:t>岡田</w:t>
            </w:r>
            <w:r>
              <w:rPr>
                <w:rFonts w:hint="eastAsia"/>
              </w:rPr>
              <w:t xml:space="preserve">　記述）</w:t>
            </w:r>
            <w:bookmarkStart w:id="0" w:name="OLE_LINK1"/>
            <w:bookmarkEnd w:id="0"/>
          </w:p>
        </w:tc>
      </w:tr>
    </w:tbl>
    <w:p w14:paraId="14BE104D" w14:textId="77777777" w:rsidR="0087599D" w:rsidRDefault="0087599D">
      <w:pPr>
        <w:spacing w:after="40"/>
      </w:pPr>
    </w:p>
    <w:p w14:paraId="5A84254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A96DD53" w14:textId="73705ADA" w:rsidR="0087599D" w:rsidRDefault="00785A06">
      <w:pPr>
        <w:pStyle w:val="a4"/>
        <w:numPr>
          <w:ilvl w:val="1"/>
          <w:numId w:val="2"/>
        </w:numPr>
        <w:spacing w:before="60" w:after="50"/>
      </w:pPr>
      <w:r>
        <w:t>システム構造設計書 5.1版 レビュー</w:t>
      </w:r>
    </w:p>
    <w:p w14:paraId="28B58C6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57D7F753" w14:textId="77777777" w:rsidR="0087599D" w:rsidRDefault="00785A06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33815EE" w14:textId="77777777" w:rsidR="0087599D" w:rsidRDefault="00785A06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69ADF8B7" w14:textId="39B6A23E" w:rsidR="0087599D" w:rsidRDefault="00CD6F98">
      <w:pPr>
        <w:pStyle w:val="a4"/>
        <w:numPr>
          <w:ilvl w:val="2"/>
          <w:numId w:val="2"/>
        </w:numPr>
        <w:spacing w:after="70"/>
      </w:pPr>
      <w:r>
        <w:t>変更履歴 No.10（5.0版）以降の9行に No.・版数が未記入（渡邊）</w:t>
      </w:r>
    </w:p>
    <w:p w14:paraId="5857BFF2" w14:textId="77777777" w:rsidR="0087599D" w:rsidRDefault="00CD6F98">
      <w:pPr>
        <w:pStyle w:val="a4"/>
        <w:numPr>
          <w:ilvl w:val="2"/>
          <w:numId w:val="2"/>
        </w:numPr>
        <w:spacing w:after="70"/>
      </w:pPr>
      <w:r>
        <w:t>変更履歴 No.9〜9.6 の変更日が「2.26/6/15」等の誤記（渡邊）</w:t>
      </w:r>
    </w:p>
    <w:p w14:paraId="396B7D75" w14:textId="77777777" w:rsidR="0087599D" w:rsidRDefault="00CD6F98">
      <w:pPr>
        <w:pStyle w:val="a4"/>
        <w:numPr>
          <w:ilvl w:val="2"/>
          <w:numId w:val="2"/>
        </w:numPr>
        <w:spacing w:after="70"/>
      </w:pPr>
      <w:r>
        <w:t>変更履歴 「chengeReservationDialog」の誤字（渡邊）</w:t>
      </w:r>
    </w:p>
    <w:p w14:paraId="6BB8C379" w14:textId="77777777" w:rsidR="0087599D" w:rsidRDefault="00CD6F98">
      <w:pPr>
        <w:pStyle w:val="a4"/>
        <w:numPr>
          <w:ilvl w:val="2"/>
          <w:numId w:val="2"/>
        </w:numPr>
        <w:spacing w:after="70"/>
      </w:pPr>
      <w:r>
        <w:t>2.3/2.5 分コンボボックスの選択肢表記が 0,15,30,45 のままで、UI仕様書の表記（00,15,30,45）と不一致（渡邊）</w:t>
      </w:r>
    </w:p>
    <w:p w14:paraId="2A2FEE39" w14:textId="77777777" w:rsidR="0087599D" w:rsidRDefault="00CD6F98">
      <w:pPr>
        <w:pStyle w:val="a4"/>
        <w:numPr>
          <w:ilvl w:val="2"/>
          <w:numId w:val="2"/>
        </w:numPr>
        <w:spacing w:after="70"/>
      </w:pPr>
      <w:r>
        <w:t>2.4 予約日入力テキストフィールドのインスタンス名 tfDays が他ダイアログの tfDay と不一致（渡邊）</w:t>
      </w:r>
    </w:p>
    <w:p w14:paraId="0BD2BE87" w14:textId="77777777" w:rsidR="0087599D" w:rsidRDefault="00CD6F98">
      <w:pPr>
        <w:pStyle w:val="a4"/>
        <w:numPr>
          <w:ilvl w:val="2"/>
          <w:numId w:val="2"/>
        </w:numPr>
        <w:spacing w:after="70"/>
      </w:pPr>
      <w:r>
        <w:t>2.5 予約変更ダイアログの画面図が部品説明と不一致。タイトルが「教室変更」・ボタンが「予約確認」のままで、読込・変更実行・削除・メッセージラベルが描かれていない（渡邊）</w:t>
      </w:r>
    </w:p>
    <w:p w14:paraId="2EE3EEE7" w14:textId="4F4BECB3" w:rsidR="0087599D" w:rsidRDefault="00CD6F98">
      <w:pPr>
        <w:pStyle w:val="a4"/>
        <w:numPr>
          <w:ilvl w:val="2"/>
          <w:numId w:val="2"/>
        </w:numPr>
        <w:spacing w:after="70"/>
      </w:pPr>
      <w:r>
        <w:t>3.10.2 見出し Canceled が他クラスの canceled と表記不一致（</w:t>
      </w:r>
      <w:r w:rsidR="00C8286C">
        <w:rPr>
          <w:rFonts w:hint="eastAsia"/>
        </w:rPr>
        <w:t>裵</w:t>
      </w:r>
      <w:r>
        <w:t>）</w:t>
      </w:r>
    </w:p>
    <w:p w14:paraId="7950CDAF" w14:textId="75C5D151" w:rsidR="0087599D" w:rsidRDefault="00CD6F98">
      <w:pPr>
        <w:pStyle w:val="a4"/>
        <w:numPr>
          <w:ilvl w:val="2"/>
          <w:numId w:val="2"/>
        </w:numPr>
        <w:spacing w:after="70"/>
      </w:pPr>
      <w:r>
        <w:t>第4章シーケンスの章見出しが番号無しのまま、配下の見出しが 3.10.8〜3.12 に取り込まれ、章番号が崩壊している（</w:t>
      </w:r>
      <w:r w:rsidR="00C8286C">
        <w:rPr>
          <w:rFonts w:hint="eastAsia"/>
        </w:rPr>
        <w:t>裵</w:t>
      </w:r>
      <w:r>
        <w:t>）</w:t>
      </w:r>
    </w:p>
    <w:p w14:paraId="2BEFB480" w14:textId="62523010" w:rsidR="0087599D" w:rsidRDefault="00CD6F98">
      <w:pPr>
        <w:pStyle w:val="a4"/>
        <w:numPr>
          <w:ilvl w:val="2"/>
          <w:numId w:val="2"/>
        </w:numPr>
        <w:spacing w:after="70"/>
      </w:pPr>
      <w:r>
        <w:t>4章 シーケンスパターン一覧の「4.6 自己予約確認表示」が見出し名「自己予約確認機能」と不一致（</w:t>
      </w:r>
      <w:r w:rsidR="00C8286C">
        <w:rPr>
          <w:rFonts w:hint="eastAsia"/>
        </w:rPr>
        <w:t>裵</w:t>
      </w:r>
      <w:r>
        <w:t>）</w:t>
      </w:r>
    </w:p>
    <w:p w14:paraId="25EC6AFE" w14:textId="660007CE" w:rsidR="0087599D" w:rsidRDefault="00CD6F98">
      <w:pPr>
        <w:pStyle w:val="a4"/>
        <w:numPr>
          <w:ilvl w:val="2"/>
          <w:numId w:val="2"/>
        </w:numPr>
        <w:spacing w:after="70"/>
      </w:pPr>
      <w:r>
        <w:t>4.5 図中「CheckreservationDialog」の誤字（</w:t>
      </w:r>
      <w:r w:rsidR="00C8286C">
        <w:rPr>
          <w:rFonts w:hint="eastAsia"/>
        </w:rPr>
        <w:t>裵</w:t>
      </w:r>
      <w:r>
        <w:t>）</w:t>
      </w:r>
    </w:p>
    <w:p w14:paraId="79D1599A" w14:textId="40BE70BD" w:rsidR="0087599D" w:rsidRDefault="00CD6F98">
      <w:pPr>
        <w:pStyle w:val="a4"/>
        <w:numPr>
          <w:ilvl w:val="2"/>
          <w:numId w:val="2"/>
        </w:numPr>
        <w:spacing w:after="70"/>
      </w:pPr>
      <w:r>
        <w:t>4.5 図中 tf.Day.getText() の表記が 2.4 のインスタンス名と不一致（</w:t>
      </w:r>
      <w:r w:rsidR="00C8286C">
        <w:rPr>
          <w:rFonts w:hint="eastAsia"/>
        </w:rPr>
        <w:t>裵</w:t>
      </w:r>
      <w:r>
        <w:t>）</w:t>
      </w:r>
    </w:p>
    <w:p w14:paraId="6F676626" w14:textId="70491868" w:rsidR="0087599D" w:rsidRDefault="00CD6F98">
      <w:pPr>
        <w:pStyle w:val="a4"/>
        <w:numPr>
          <w:ilvl w:val="2"/>
          <w:numId w:val="2"/>
        </w:numPr>
        <w:spacing w:after="70"/>
      </w:pPr>
      <w:r>
        <w:t>4.6 自己予約確認機能の見出しが無く 4.5 予約状況確認機能の中に同居している（</w:t>
      </w:r>
      <w:r w:rsidR="00C8286C">
        <w:rPr>
          <w:rFonts w:hint="eastAsia"/>
        </w:rPr>
        <w:t>裵</w:t>
      </w:r>
      <w:r>
        <w:t>）</w:t>
      </w:r>
    </w:p>
    <w:p w14:paraId="6CC6ADB9" w14:textId="6A5627AC" w:rsidR="0087599D" w:rsidRDefault="00CD6F98">
      <w:pPr>
        <w:pStyle w:val="a4"/>
        <w:numPr>
          <w:ilvl w:val="2"/>
          <w:numId w:val="2"/>
        </w:numPr>
        <w:spacing w:after="70"/>
      </w:pPr>
      <w:r>
        <w:t>4.6 図中「ログインしてください。」がUI仕様書で統一した「ログインして下さい。」と不一致（</w:t>
      </w:r>
      <w:r w:rsidR="00C8286C">
        <w:rPr>
          <w:rFonts w:hint="eastAsia"/>
        </w:rPr>
        <w:t>後藤</w:t>
      </w:r>
      <w:r>
        <w:t>）</w:t>
      </w:r>
    </w:p>
    <w:p w14:paraId="1D037E08" w14:textId="0A590E0C" w:rsidR="0087599D" w:rsidRDefault="00CD6F98">
      <w:pPr>
        <w:pStyle w:val="a4"/>
        <w:numPr>
          <w:ilvl w:val="2"/>
          <w:numId w:val="2"/>
        </w:numPr>
        <w:spacing w:after="70"/>
      </w:pPr>
      <w:r>
        <w:t>4.7 図の参加者名「ChangeReservationDialogl」の誤字（</w:t>
      </w:r>
      <w:r w:rsidR="00C8286C">
        <w:rPr>
          <w:rFonts w:hint="eastAsia"/>
        </w:rPr>
        <w:t>後藤</w:t>
      </w:r>
      <w:r>
        <w:t>）</w:t>
      </w:r>
    </w:p>
    <w:p w14:paraId="2A06BB12" w14:textId="35BBE0C6" w:rsidR="0087599D" w:rsidRDefault="00CD6F98">
      <w:pPr>
        <w:pStyle w:val="a4"/>
        <w:numPr>
          <w:ilvl w:val="2"/>
          <w:numId w:val="2"/>
        </w:numPr>
        <w:spacing w:after="70"/>
      </w:pPr>
      <w:r>
        <w:lastRenderedPageBreak/>
        <w:t>4.7 図中 getReservationInfo() がクラス定義（3.3.15）のメソッド名 getReservationForUpdate と不一致（</w:t>
      </w:r>
      <w:r w:rsidR="00C8286C">
        <w:rPr>
          <w:rFonts w:hint="eastAsia"/>
        </w:rPr>
        <w:t>後藤</w:t>
      </w:r>
      <w:r>
        <w:t>）</w:t>
      </w:r>
    </w:p>
    <w:p w14:paraId="5F4363ED" w14:textId="29FDBCDF" w:rsidR="0087599D" w:rsidRDefault="00CD6F98">
      <w:pPr>
        <w:pStyle w:val="a4"/>
        <w:numPr>
          <w:ilvl w:val="2"/>
          <w:numId w:val="2"/>
        </w:numPr>
        <w:spacing w:after="70"/>
      </w:pPr>
      <w:r>
        <w:t>4.7 シーケンス図のラベル10箇所に未確定の変更履歴（削除）が残っており、変更履歴なし表示で図のラベルが消える（</w:t>
      </w:r>
      <w:r w:rsidR="00C8286C">
        <w:rPr>
          <w:rFonts w:hint="eastAsia"/>
        </w:rPr>
        <w:t>後藤</w:t>
      </w:r>
      <w:r>
        <w:t>）</w:t>
      </w:r>
    </w:p>
    <w:p w14:paraId="375D5264" w14:textId="4E5061A1" w:rsidR="0087599D" w:rsidRDefault="00CD6F98">
      <w:pPr>
        <w:pStyle w:val="a4"/>
        <w:numPr>
          <w:ilvl w:val="2"/>
          <w:numId w:val="2"/>
        </w:numPr>
        <w:spacing w:after="70"/>
      </w:pPr>
      <w:r>
        <w:t>見出しでない段落65箇所にアウトラインレベルが残存し、目次更新時に空行等が混入する（</w:t>
      </w:r>
      <w:r w:rsidR="00C8286C">
        <w:rPr>
          <w:rFonts w:hint="eastAsia"/>
        </w:rPr>
        <w:t>後藤</w:t>
      </w:r>
      <w:r>
        <w:t>）</w:t>
      </w:r>
    </w:p>
    <w:p w14:paraId="122E9142" w14:textId="1C1D72D2" w:rsidR="0087599D" w:rsidRDefault="00CD6F98">
      <w:pPr>
        <w:pStyle w:val="a4"/>
        <w:numPr>
          <w:ilvl w:val="2"/>
          <w:numId w:val="2"/>
        </w:numPr>
        <w:spacing w:after="70"/>
      </w:pPr>
      <w:r>
        <w:t>目次が古く、3.6以降・第4章が未反映（</w:t>
      </w:r>
      <w:r w:rsidR="00C8286C">
        <w:rPr>
          <w:rFonts w:hint="eastAsia"/>
        </w:rPr>
        <w:t>後藤</w:t>
      </w:r>
      <w:r>
        <w:t>）</w:t>
      </w:r>
    </w:p>
    <w:p w14:paraId="1F875D08" w14:textId="756C0A81" w:rsidR="0087599D" w:rsidRDefault="00CD6F98">
      <w:pPr>
        <w:pStyle w:val="a4"/>
        <w:numPr>
          <w:ilvl w:val="2"/>
          <w:numId w:val="2"/>
        </w:numPr>
        <w:spacing w:after="70"/>
      </w:pPr>
      <w:r>
        <w:t>全体クラス図に</w:t>
      </w:r>
      <w:proofErr w:type="spellStart"/>
      <w:r>
        <w:t>ChangeReservationDialog</w:t>
      </w:r>
      <w:proofErr w:type="spellEnd"/>
      <w:r>
        <w:t>のクラス箱が無い（v5.1の変更が未反映）（</w:t>
      </w:r>
      <w:r w:rsidR="00C8286C">
        <w:rPr>
          <w:rFonts w:hint="eastAsia"/>
        </w:rPr>
        <w:t>岡田</w:t>
      </w:r>
      <w:r>
        <w:t>）</w:t>
      </w:r>
    </w:p>
    <w:p w14:paraId="2708BD65" w14:textId="15B957E6" w:rsidR="0087599D" w:rsidRDefault="00CD6F98">
      <w:pPr>
        <w:pStyle w:val="a4"/>
        <w:numPr>
          <w:ilvl w:val="2"/>
          <w:numId w:val="2"/>
        </w:numPr>
        <w:spacing w:after="70"/>
      </w:pPr>
      <w:r>
        <w:t>全体クラス図のReservationControlにchangeReservation・getReservationForUpdate・ReservationInfoが、MainFrameにbuttonChangeReservationが無い（</w:t>
      </w:r>
      <w:r w:rsidR="00C8286C">
        <w:rPr>
          <w:rFonts w:hint="eastAsia"/>
        </w:rPr>
        <w:t>岡田</w:t>
      </w:r>
      <w:r>
        <w:t>）</w:t>
      </w:r>
    </w:p>
    <w:p w14:paraId="15569C18" w14:textId="15595532" w:rsidR="0087599D" w:rsidRDefault="00CD6F98">
      <w:pPr>
        <w:pStyle w:val="a4"/>
        <w:numPr>
          <w:ilvl w:val="2"/>
          <w:numId w:val="2"/>
        </w:numPr>
        <w:spacing w:after="70"/>
      </w:pPr>
      <w:r>
        <w:t>全体クラス図の凡例が「自分の予約確認機能での追加項目」のままで前版時点の図になっている（</w:t>
      </w:r>
      <w:r w:rsidR="00C8286C">
        <w:rPr>
          <w:rFonts w:hint="eastAsia"/>
        </w:rPr>
        <w:t>岡田</w:t>
      </w:r>
      <w:r>
        <w:t>）</w:t>
      </w:r>
    </w:p>
    <w:p w14:paraId="36AEF460" w14:textId="649D4F2F" w:rsidR="0087599D" w:rsidRDefault="00CD6F98">
      <w:pPr>
        <w:pStyle w:val="a4"/>
        <w:numPr>
          <w:ilvl w:val="2"/>
          <w:numId w:val="2"/>
        </w:numPr>
        <w:spacing w:after="70"/>
      </w:pPr>
      <w:r>
        <w:t>3.1 ReservationSystemのクラス表がページ絶対位置で浮動配置され、全体クラス図に重なっている（</w:t>
      </w:r>
      <w:r w:rsidR="00C8286C">
        <w:rPr>
          <w:rFonts w:hint="eastAsia"/>
        </w:rPr>
        <w:t>岡田</w:t>
      </w:r>
      <w:r>
        <w:t>）</w:t>
      </w:r>
    </w:p>
    <w:p w14:paraId="70E1CE6E" w14:textId="1C905A38" w:rsidR="0087599D" w:rsidRDefault="00CD6F98">
      <w:pPr>
        <w:pStyle w:val="a4"/>
        <w:numPr>
          <w:ilvl w:val="2"/>
          <w:numId w:val="2"/>
        </w:numPr>
        <w:spacing w:after="70"/>
      </w:pPr>
      <w:r>
        <w:t>3.10 クラス箱のクラス名がCheReservationDialogの誤字。~rcに型記載無し、lblMessage行末に不要なセミコロン（</w:t>
      </w:r>
      <w:r w:rsidR="00C8286C">
        <w:rPr>
          <w:rFonts w:hint="eastAsia"/>
        </w:rPr>
        <w:t>岡田</w:t>
      </w:r>
      <w:r>
        <w:t>）</w:t>
      </w:r>
    </w:p>
    <w:p w14:paraId="21B93DB6" w14:textId="0229914F" w:rsidR="0087599D" w:rsidRDefault="00CD6F98">
      <w:pPr>
        <w:pStyle w:val="a4"/>
        <w:numPr>
          <w:ilvl w:val="2"/>
          <w:numId w:val="2"/>
        </w:numPr>
        <w:spacing w:after="70"/>
      </w:pPr>
      <w:r>
        <w:t>3.10 クラス箱のloadReservationInfo()・resetTimeRange()に対応する説明が3.10.xに無い。WindowListener全メソッドの列挙も他クラスの記法と不一致（</w:t>
      </w:r>
      <w:r w:rsidR="00C8286C">
        <w:rPr>
          <w:rFonts w:hint="eastAsia"/>
        </w:rPr>
        <w:t>岡田</w:t>
      </w:r>
      <w:r>
        <w:t>）</w:t>
      </w:r>
    </w:p>
    <w:p w14:paraId="48CD167A" w14:textId="2881B2C2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 w:hint="eastAsia"/>
          <w:b/>
          <w:bCs/>
          <w:color w:val="1F3864"/>
          <w:sz w:val="24"/>
          <w:szCs w:val="24"/>
        </w:rPr>
        <w:t>決</w:t>
      </w:r>
      <w:r>
        <w:rPr>
          <w:rFonts w:ascii="Yu Gothic" w:eastAsia="Yu Gothic" w:hAnsi="Yu Gothic"/>
          <w:b/>
          <w:bCs/>
          <w:color w:val="1F3864"/>
          <w:sz w:val="24"/>
          <w:szCs w:val="24"/>
        </w:rPr>
        <w:t>定事項</w:t>
      </w:r>
    </w:p>
    <w:p w14:paraId="7EE41823" w14:textId="77777777" w:rsidR="0087599D" w:rsidRDefault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仕様の変更はなし。ただし2.5 予約変更ダイアログの画面図はUI仕様書3.5に合わせて差し替え、tfDay・tfDaysのインスタンス名は実装に合わせて確定させる</w:t>
      </w:r>
    </w:p>
    <w:p w14:paraId="0F7F0468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6D8CFD8" w14:textId="6502C834" w:rsidR="00E13F04" w:rsidRDefault="00E13F04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指摘事項対応後、システム構造設計書5.1版を5.2に更新</w:t>
      </w:r>
    </w:p>
    <w:p w14:paraId="16AA3E94" w14:textId="77777777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230E" w14:textId="77777777" w:rsidR="002D3632" w:rsidRDefault="002D3632">
      <w:r>
        <w:separator/>
      </w:r>
    </w:p>
  </w:endnote>
  <w:endnote w:type="continuationSeparator" w:id="0">
    <w:p w14:paraId="129ACB54" w14:textId="77777777" w:rsidR="002D3632" w:rsidRDefault="002D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BA93" w14:textId="5F593E0D" w:rsidR="0087599D" w:rsidRDefault="00785A06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システム構造設計書 レビュー議事録P. 1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C8286C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4EF4" w14:textId="77777777" w:rsidR="002D3632" w:rsidRDefault="002D3632">
      <w:r>
        <w:separator/>
      </w:r>
    </w:p>
  </w:footnote>
  <w:footnote w:type="continuationSeparator" w:id="0">
    <w:p w14:paraId="60664F36" w14:textId="77777777" w:rsidR="002D3632" w:rsidRDefault="002D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AA1"/>
    <w:rsid w:val="00050AA1"/>
    <w:rsid w:val="002D3632"/>
    <w:rsid w:val="004E67B9"/>
    <w:rsid w:val="00575F0C"/>
    <w:rsid w:val="006672F0"/>
    <w:rsid w:val="00705F48"/>
    <w:rsid w:val="0074322D"/>
    <w:rsid w:val="00785A06"/>
    <w:rsid w:val="008500FA"/>
    <w:rsid w:val="0087599D"/>
    <w:rsid w:val="0088620A"/>
    <w:rsid w:val="008A5F7F"/>
    <w:rsid w:val="008D7AA1"/>
    <w:rsid w:val="00945E9E"/>
    <w:rsid w:val="00A63F86"/>
    <w:rsid w:val="00A938BD"/>
    <w:rsid w:val="00B77E8F"/>
    <w:rsid w:val="00BA038B"/>
    <w:rsid w:val="00C8286C"/>
    <w:rsid w:val="00CD6F98"/>
    <w:rsid w:val="00D37A36"/>
    <w:rsid w:val="00D50DBE"/>
    <w:rsid w:val="00DD3D56"/>
    <w:rsid w:val="00E13F04"/>
    <w:rsid w:val="00EA3C4E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F8B8"/>
  <w15:docId w15:val="{31A98DAA-AD93-3D47-BC24-F69EB2D6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48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5</cp:revision>
  <dcterms:created xsi:type="dcterms:W3CDTF">2026-07-14T06:05:00Z</dcterms:created>
  <dcterms:modified xsi:type="dcterms:W3CDTF">2026-07-15T16:21:00Z</dcterms:modified>
</cp:coreProperties>
</file>