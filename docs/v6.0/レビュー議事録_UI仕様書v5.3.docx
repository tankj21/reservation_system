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7599D" w14:paraId="3C686240" w14:textId="77777777"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35F9494E" w14:textId="77777777" w:rsidR="0087599D" w:rsidRDefault="00000000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377E0C67" w14:textId="77777777" w:rsidR="0087599D" w:rsidRDefault="00A938BD">
            <w:pPr>
              <w:spacing w:after="50"/>
              <w:jc w:val="center"/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教室予約システム</w:t>
            </w:r>
          </w:p>
          <w:p w14:paraId="79AEA7CD" w14:textId="6B19DB5C" w:rsidR="0087599D" w:rsidRDefault="00000000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ユーザインタフェース仕様書</w:t>
            </w:r>
            <w:r w:rsidR="00A938BD">
              <w:rPr>
                <w:rFonts w:ascii="Yu Gothic" w:eastAsia="Yu Gothic" w:hAnsi="Yu Gothic"/>
                <w:color w:val="44546A"/>
                <w:sz w:val="23"/>
                <w:szCs w:val="23"/>
              </w:rPr>
              <w:t>v</w:t>
            </w:r>
            <w:r w:rsidR="00C63EBD">
              <w:rPr>
                <w:rFonts w:ascii="Yu Gothic" w:eastAsia="Yu Gothic" w:hAnsi="Yu Gothic"/>
                <w:color w:val="44546A"/>
                <w:sz w:val="23"/>
                <w:szCs w:val="23"/>
              </w:rPr>
              <w:t>5</w:t>
            </w:r>
            <w:r w:rsidR="004E67B9">
              <w:rPr>
                <w:rFonts w:ascii="Yu Gothic" w:eastAsia="Yu Gothic" w:hAnsi="Yu Gothic"/>
                <w:color w:val="44546A"/>
                <w:sz w:val="23"/>
                <w:szCs w:val="23"/>
              </w:rPr>
              <w:t>.</w:t>
            </w:r>
            <w:r w:rsidR="00C63EBD">
              <w:rPr>
                <w:rFonts w:ascii="Yu Gothic" w:eastAsia="Yu Gothic" w:hAnsi="Yu Gothic"/>
                <w:color w:val="44546A"/>
                <w:sz w:val="23"/>
                <w:szCs w:val="23"/>
              </w:rPr>
              <w:t>3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版（第</w:t>
            </w:r>
            <w:r w:rsidR="00A938BD">
              <w:rPr>
                <w:rFonts w:ascii="Yu Gothic" w:eastAsia="Yu Gothic" w:hAnsi="Yu Gothic"/>
                <w:color w:val="44546A"/>
                <w:sz w:val="23"/>
                <w:szCs w:val="23"/>
              </w:rPr>
              <w:t>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回）</w:t>
            </w:r>
          </w:p>
        </w:tc>
      </w:tr>
    </w:tbl>
    <w:p w14:paraId="0B8E17FB" w14:textId="77777777" w:rsidR="0087599D" w:rsidRPr="00C63EBD" w:rsidRDefault="0087599D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87599D" w14:paraId="77D84DEC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653AACC8" w14:textId="77777777" w:rsidR="0087599D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17036221" w14:textId="0BCCE1EC" w:rsidR="0087599D" w:rsidRDefault="00A938BD">
            <w:r>
              <w:rPr>
                <w:sz w:val="20"/>
                <w:szCs w:val="20"/>
              </w:rPr>
              <w:t>2026年0</w:t>
            </w:r>
            <w:r w:rsidR="00C63EBD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月</w:t>
            </w:r>
            <w:r w:rsidR="00C63EBD">
              <w:rPr>
                <w:sz w:val="20"/>
                <w:szCs w:val="20"/>
              </w:rPr>
              <w:t>09</w:t>
            </w:r>
            <w:r>
              <w:rPr>
                <w:sz w:val="20"/>
                <w:szCs w:val="20"/>
              </w:rPr>
              <w:t>日（</w:t>
            </w:r>
            <w:r>
              <w:rPr>
                <w:rFonts w:hint="eastAsia"/>
                <w:sz w:val="20"/>
                <w:szCs w:val="20"/>
              </w:rPr>
              <w:t>木</w:t>
            </w:r>
            <w:r>
              <w:rPr>
                <w:sz w:val="20"/>
                <w:szCs w:val="20"/>
              </w:rPr>
              <w:t>）</w:t>
            </w:r>
            <w:r w:rsidR="00CB4CD1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時</w:t>
            </w:r>
            <w:r w:rsidR="00CB4CD1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 xml:space="preserve">分 〜 </w:t>
            </w:r>
            <w:r w:rsidR="00CB4CD1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時</w:t>
            </w:r>
            <w:r w:rsidR="00CB4CD1"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分</w:t>
            </w:r>
          </w:p>
        </w:tc>
      </w:tr>
      <w:tr w:rsidR="0087599D" w14:paraId="7E9BC7ED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403250F1" w14:textId="77777777" w:rsidR="0087599D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65581147" w14:textId="77777777" w:rsidR="0087599D" w:rsidRPr="00A938BD" w:rsidRDefault="00A938BD">
            <w:pPr>
              <w:rPr>
                <w:color w:val="EE0000"/>
              </w:rPr>
            </w:pPr>
            <w:r>
              <w:t>313</w:t>
            </w:r>
            <w:r>
              <w:rPr>
                <w:rFonts w:hint="eastAsia"/>
              </w:rPr>
              <w:t>教室</w:t>
            </w:r>
          </w:p>
        </w:tc>
      </w:tr>
      <w:tr w:rsidR="0087599D" w14:paraId="319D7FEB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3951C7F5" w14:textId="77777777" w:rsidR="0087599D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1170DB66" w14:textId="77777777" w:rsidR="0087599D" w:rsidRDefault="00A938BD">
            <w:r>
              <w:rPr>
                <w:rFonts w:hint="eastAsia"/>
              </w:rPr>
              <w:t>渡邊光、</w:t>
            </w:r>
            <w:r>
              <w:t>裵相進</w:t>
            </w:r>
            <w:r>
              <w:rPr>
                <w:rFonts w:hint="eastAsia"/>
              </w:rPr>
              <w:t>、</w:t>
            </w:r>
            <w:r>
              <w:t>後藤優太</w:t>
            </w:r>
            <w:r>
              <w:rPr>
                <w:rFonts w:hint="eastAsia"/>
              </w:rPr>
              <w:t>、</w:t>
            </w:r>
            <w:r>
              <w:t>岡田佳樹</w:t>
            </w:r>
            <w:r>
              <w:rPr>
                <w:rFonts w:hint="eastAsia"/>
              </w:rPr>
              <w:t>、</w:t>
            </w:r>
            <w:r>
              <w:t>大塚波美</w:t>
            </w:r>
            <w:r>
              <w:rPr>
                <w:sz w:val="20"/>
                <w:szCs w:val="20"/>
              </w:rPr>
              <w:t>（</w:t>
            </w:r>
            <w:r>
              <w:rPr>
                <w:rFonts w:hint="eastAsia"/>
                <w:sz w:val="20"/>
                <w:szCs w:val="20"/>
              </w:rPr>
              <w:t xml:space="preserve">渡邊光　</w:t>
            </w:r>
            <w:r>
              <w:rPr>
                <w:sz w:val="20"/>
                <w:szCs w:val="20"/>
              </w:rPr>
              <w:t>記述）</w:t>
            </w:r>
          </w:p>
        </w:tc>
      </w:tr>
    </w:tbl>
    <w:p w14:paraId="02412621" w14:textId="77777777" w:rsidR="0087599D" w:rsidRDefault="0087599D">
      <w:pPr>
        <w:spacing w:after="40"/>
      </w:pPr>
    </w:p>
    <w:p w14:paraId="1860659B" w14:textId="77777777" w:rsidR="0087599D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4526A5D4" w14:textId="3A45619B" w:rsidR="0087599D" w:rsidRDefault="00000000">
      <w:pPr>
        <w:pStyle w:val="a4"/>
        <w:numPr>
          <w:ilvl w:val="1"/>
          <w:numId w:val="2"/>
        </w:numPr>
        <w:spacing w:before="60" w:after="50"/>
      </w:pPr>
      <w:r>
        <w:t xml:space="preserve">ユーザインタフェース仕様書 </w:t>
      </w:r>
      <w:r w:rsidR="00C63EBD">
        <w:t>5</w:t>
      </w:r>
      <w:r w:rsidR="00A938BD">
        <w:t>.</w:t>
      </w:r>
      <w:r w:rsidR="00C63EBD">
        <w:t>3</w:t>
      </w:r>
      <w:r>
        <w:t>版 レビュー</w:t>
      </w:r>
    </w:p>
    <w:p w14:paraId="76B4A189" w14:textId="77777777" w:rsidR="0087599D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0AA5F7B7" w14:textId="77777777" w:rsidR="0087599D" w:rsidRDefault="00000000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1C1CCD06" w14:textId="77777777" w:rsidR="0087599D" w:rsidRDefault="00000000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 3.6 ○○画面の矢印位置がずれている（指摘者）　⇒ その場で修正（担当）</w:t>
      </w:r>
    </w:p>
    <w:p w14:paraId="17F212BC" w14:textId="5694DBA9" w:rsidR="0087599D" w:rsidRDefault="00E13F04">
      <w:pPr>
        <w:pStyle w:val="a4"/>
        <w:numPr>
          <w:ilvl w:val="2"/>
          <w:numId w:val="2"/>
        </w:numPr>
        <w:spacing w:after="70"/>
      </w:pPr>
      <w:r>
        <w:t xml:space="preserve"> </w:t>
      </w:r>
      <w:r w:rsidR="00CB4CD1">
        <w:rPr>
          <w:rFonts w:hint="eastAsia"/>
        </w:rPr>
        <w:t>指摘事項なし</w:t>
      </w:r>
    </w:p>
    <w:p w14:paraId="0EE9A152" w14:textId="77777777" w:rsidR="0087599D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決定事項</w:t>
      </w:r>
    </w:p>
    <w:p w14:paraId="33DE758C" w14:textId="2AEA6D60" w:rsidR="0087599D" w:rsidRDefault="00CB4CD1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レビュー完了。</w:t>
      </w:r>
      <w:r w:rsidR="00C63EBD">
        <w:t>6.0</w:t>
      </w:r>
      <w:r>
        <w:rPr>
          <w:rFonts w:hint="eastAsia"/>
        </w:rPr>
        <w:t>版への更新を同意</w:t>
      </w:r>
    </w:p>
    <w:p w14:paraId="78503C85" w14:textId="77777777" w:rsidR="0087599D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392EB127" w14:textId="6D4CA1FB" w:rsidR="00E13F04" w:rsidRDefault="00CB4CD1" w:rsidP="00E13F04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レビュー完了のため、ユーザインタフェース</w:t>
      </w:r>
      <w:r w:rsidR="00021B2B">
        <w:rPr>
          <w:rFonts w:hint="eastAsia"/>
        </w:rPr>
        <w:t>仕様書</w:t>
      </w:r>
      <w:r w:rsidR="00C63EBD">
        <w:t>5.3</w:t>
      </w:r>
      <w:r>
        <w:rPr>
          <w:rFonts w:hint="eastAsia"/>
        </w:rPr>
        <w:t>版を正式に</w:t>
      </w:r>
      <w:r w:rsidR="00C63EBD">
        <w:t>6</w:t>
      </w:r>
      <w:r>
        <w:t>.0</w:t>
      </w:r>
      <w:r>
        <w:rPr>
          <w:rFonts w:hint="eastAsia"/>
        </w:rPr>
        <w:t>版とする</w:t>
      </w:r>
    </w:p>
    <w:p w14:paraId="4F4F0227" w14:textId="06D7E599" w:rsidR="0087599D" w:rsidRDefault="0087599D">
      <w:pPr>
        <w:spacing w:after="60"/>
        <w:ind w:left="470"/>
      </w:pPr>
    </w:p>
    <w:sectPr w:rsidR="0087599D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DE3C7" w14:textId="77777777" w:rsidR="00EE30AF" w:rsidRDefault="00EE30AF">
      <w:r>
        <w:separator/>
      </w:r>
    </w:p>
  </w:endnote>
  <w:endnote w:type="continuationSeparator" w:id="0">
    <w:p w14:paraId="15827B9C" w14:textId="77777777" w:rsidR="00EE30AF" w:rsidRDefault="00EE3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CA242" w14:textId="77777777" w:rsidR="0087599D" w:rsidRDefault="00000000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ユーザーインターフェース仕様書 レビュー議事録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t xml:space="preserve">P. </w:t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A938BD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52054" w14:textId="77777777" w:rsidR="00EE30AF" w:rsidRDefault="00EE30AF">
      <w:r>
        <w:separator/>
      </w:r>
    </w:p>
  </w:footnote>
  <w:footnote w:type="continuationSeparator" w:id="0">
    <w:p w14:paraId="04CA5B8D" w14:textId="77777777" w:rsidR="00EE30AF" w:rsidRDefault="00EE30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6EE6"/>
    <w:multiLevelType w:val="hybridMultilevel"/>
    <w:tmpl w:val="97342424"/>
    <w:lvl w:ilvl="0" w:tplc="01325A3A">
      <w:start w:val="1"/>
      <w:numFmt w:val="bullet"/>
      <w:lvlText w:val="●"/>
      <w:lvlJc w:val="left"/>
      <w:pPr>
        <w:ind w:left="720" w:hanging="360"/>
      </w:pPr>
    </w:lvl>
    <w:lvl w:ilvl="1" w:tplc="DA325F76">
      <w:start w:val="1"/>
      <w:numFmt w:val="bullet"/>
      <w:lvlText w:val="○"/>
      <w:lvlJc w:val="left"/>
      <w:pPr>
        <w:ind w:left="1440" w:hanging="360"/>
      </w:pPr>
    </w:lvl>
    <w:lvl w:ilvl="2" w:tplc="95CC24F6">
      <w:start w:val="1"/>
      <w:numFmt w:val="bullet"/>
      <w:lvlText w:val="■"/>
      <w:lvlJc w:val="left"/>
      <w:pPr>
        <w:ind w:left="2160" w:hanging="360"/>
      </w:pPr>
    </w:lvl>
    <w:lvl w:ilvl="3" w:tplc="7A548EBE">
      <w:start w:val="1"/>
      <w:numFmt w:val="bullet"/>
      <w:lvlText w:val="●"/>
      <w:lvlJc w:val="left"/>
      <w:pPr>
        <w:ind w:left="2880" w:hanging="360"/>
      </w:pPr>
    </w:lvl>
    <w:lvl w:ilvl="4" w:tplc="B324176A">
      <w:start w:val="1"/>
      <w:numFmt w:val="bullet"/>
      <w:lvlText w:val="○"/>
      <w:lvlJc w:val="left"/>
      <w:pPr>
        <w:ind w:left="3600" w:hanging="360"/>
      </w:pPr>
    </w:lvl>
    <w:lvl w:ilvl="5" w:tplc="9AB22712">
      <w:start w:val="1"/>
      <w:numFmt w:val="bullet"/>
      <w:lvlText w:val="■"/>
      <w:lvlJc w:val="left"/>
      <w:pPr>
        <w:ind w:left="4320" w:hanging="360"/>
      </w:pPr>
    </w:lvl>
    <w:lvl w:ilvl="6" w:tplc="2F02E36C">
      <w:start w:val="1"/>
      <w:numFmt w:val="bullet"/>
      <w:lvlText w:val="●"/>
      <w:lvlJc w:val="left"/>
      <w:pPr>
        <w:ind w:left="5040" w:hanging="360"/>
      </w:pPr>
    </w:lvl>
    <w:lvl w:ilvl="7" w:tplc="38D4A554">
      <w:start w:val="1"/>
      <w:numFmt w:val="bullet"/>
      <w:lvlText w:val="●"/>
      <w:lvlJc w:val="left"/>
      <w:pPr>
        <w:ind w:left="5760" w:hanging="360"/>
      </w:pPr>
    </w:lvl>
    <w:lvl w:ilvl="8" w:tplc="06E6E0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313EE3"/>
    <w:multiLevelType w:val="hybridMultilevel"/>
    <w:tmpl w:val="8DE2A246"/>
    <w:lvl w:ilvl="0" w:tplc="D8E0A394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F9C4946A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1D1E6F36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D75EEABA">
      <w:numFmt w:val="decimal"/>
      <w:lvlText w:val=""/>
      <w:lvlJc w:val="left"/>
    </w:lvl>
    <w:lvl w:ilvl="4" w:tplc="A322C4C4">
      <w:numFmt w:val="decimal"/>
      <w:lvlText w:val=""/>
      <w:lvlJc w:val="left"/>
    </w:lvl>
    <w:lvl w:ilvl="5" w:tplc="4B72D4DC">
      <w:numFmt w:val="decimal"/>
      <w:lvlText w:val=""/>
      <w:lvlJc w:val="left"/>
    </w:lvl>
    <w:lvl w:ilvl="6" w:tplc="B350B76E">
      <w:numFmt w:val="decimal"/>
      <w:lvlText w:val=""/>
      <w:lvlJc w:val="left"/>
    </w:lvl>
    <w:lvl w:ilvl="7" w:tplc="9A424942">
      <w:numFmt w:val="decimal"/>
      <w:lvlText w:val=""/>
      <w:lvlJc w:val="left"/>
    </w:lvl>
    <w:lvl w:ilvl="8" w:tplc="E2325AEE">
      <w:numFmt w:val="decimal"/>
      <w:lvlText w:val=""/>
      <w:lvlJc w:val="left"/>
    </w:lvl>
  </w:abstractNum>
  <w:num w:numId="1" w16cid:durableId="1878080715">
    <w:abstractNumId w:val="0"/>
    <w:lvlOverride w:ilvl="0">
      <w:startOverride w:val="1"/>
    </w:lvlOverride>
  </w:num>
  <w:num w:numId="2" w16cid:durableId="170607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bordersDoNotSurroundHeader/>
  <w:bordersDoNotSurroundFooter/>
  <w:proofState w:spelling="clean" w:grammar="clean"/>
  <w:attachedTemplate r:id="rId1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7F8"/>
    <w:rsid w:val="00021B2B"/>
    <w:rsid w:val="004D77F8"/>
    <w:rsid w:val="004E67B9"/>
    <w:rsid w:val="00705F48"/>
    <w:rsid w:val="0074282E"/>
    <w:rsid w:val="0087599D"/>
    <w:rsid w:val="00945E9E"/>
    <w:rsid w:val="00A938BD"/>
    <w:rsid w:val="00AF7AE1"/>
    <w:rsid w:val="00C63EBD"/>
    <w:rsid w:val="00CB4CD1"/>
    <w:rsid w:val="00E13F04"/>
    <w:rsid w:val="00EE30AF"/>
    <w:rsid w:val="00F25E57"/>
    <w:rsid w:val="00F3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045B00"/>
  <w15:docId w15:val="{47C42CD4-F420-5943-BDEB-5F94D687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ikaru/Library/Group%20Containers/UBF8T346G9.Office/User%20Content.localized/Templates.localized/&#12524;&#12498;&#12441;&#12517;&#12540;&#35696;&#20107;&#37682;_UI&#20181;&#27096;&#26360;v3.1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レビュー議事録_UI仕様書v3.1.dotx</Template>
  <TotalTime>1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渡邊光</dc:creator>
  <cp:lastModifiedBy>TKS23 渡邊光</cp:lastModifiedBy>
  <cp:revision>3</cp:revision>
  <dcterms:created xsi:type="dcterms:W3CDTF">2026-07-14T14:48:00Z</dcterms:created>
  <dcterms:modified xsi:type="dcterms:W3CDTF">2026-07-14T14:49:00Z</dcterms:modified>
</cp:coreProperties>
</file>