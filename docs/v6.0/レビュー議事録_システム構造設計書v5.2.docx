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1A5FA8" w14:paraId="2201D1EA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63E7DF4" w14:textId="77777777" w:rsidR="001A5FA8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6672D4AD" w14:textId="79714C22" w:rsidR="001A5FA8" w:rsidRDefault="00FE5612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5E55F0C0" w14:textId="0BF6D7E7" w:rsidR="001A5FA8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システム構造設計書</w:t>
            </w:r>
            <w:r w:rsidR="00F3437D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7225D0">
              <w:rPr>
                <w:rFonts w:ascii="Yu Gothic" w:eastAsia="Yu Gothic" w:hAnsi="Yu Gothic"/>
                <w:color w:val="44546A"/>
                <w:sz w:val="23"/>
                <w:szCs w:val="23"/>
              </w:rPr>
              <w:t>5</w:t>
            </w:r>
            <w:r w:rsidR="0001574B">
              <w:rPr>
                <w:rFonts w:ascii="Yu Gothic" w:eastAsia="Yu Gothic" w:hAnsi="Yu Gothic" w:hint="eastAsia"/>
                <w:color w:val="44546A"/>
                <w:sz w:val="23"/>
                <w:szCs w:val="23"/>
              </w:rPr>
              <w:t>.</w:t>
            </w:r>
            <w:r w:rsidR="00F3437D">
              <w:rPr>
                <w:rFonts w:ascii="Yu Gothic" w:eastAsia="Yu Gothic" w:hAnsi="Yu Gothic"/>
                <w:color w:val="44546A"/>
                <w:sz w:val="23"/>
                <w:szCs w:val="23"/>
              </w:rPr>
              <w:t>2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F3437D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3ADEC185" w14:textId="77777777" w:rsidR="001A5FA8" w:rsidRPr="0001574B" w:rsidRDefault="001A5FA8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F3437D" w14:paraId="522E9E6A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0EB2D80C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7E16F7D5" w14:textId="1301E24F" w:rsidR="00F3437D" w:rsidRDefault="00F3437D" w:rsidP="00F3437D">
            <w:r>
              <w:rPr>
                <w:sz w:val="20"/>
                <w:szCs w:val="20"/>
              </w:rPr>
              <w:t>2026年0</w:t>
            </w:r>
            <w:r w:rsidR="0068254E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月</w:t>
            </w:r>
            <w:r w:rsidR="0068254E">
              <w:rPr>
                <w:sz w:val="20"/>
                <w:szCs w:val="20"/>
              </w:rPr>
              <w:t>09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）12時00分 〜 12時25分</w:t>
            </w:r>
          </w:p>
        </w:tc>
      </w:tr>
      <w:tr w:rsidR="00F3437D" w14:paraId="448BBE6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18021E5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0BA142C9" w14:textId="6AFB79BD" w:rsidR="00F3437D" w:rsidRDefault="00F3437D" w:rsidP="00F3437D"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F3437D" w14:paraId="794D8BF5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0148E1F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F9D1C24" w14:textId="2F2E668C" w:rsidR="00F3437D" w:rsidRDefault="00F3437D" w:rsidP="00F3437D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 w:rsidR="0001574B">
              <w:rPr>
                <w:rFonts w:hint="eastAsia"/>
                <w:sz w:val="20"/>
                <w:szCs w:val="20"/>
              </w:rPr>
              <w:t>、</w:t>
            </w:r>
            <w:r w:rsidR="0001574B">
              <w:t>白幡大理</w:t>
            </w:r>
            <w:r w:rsidR="0001574B">
              <w:rPr>
                <w:sz w:val="20"/>
                <w:szCs w:val="20"/>
              </w:rPr>
              <w:t>（</w:t>
            </w:r>
            <w:r w:rsidR="0001574B">
              <w:t>白幡大理</w:t>
            </w:r>
            <w:r w:rsidR="0001574B">
              <w:rPr>
                <w:rFonts w:hint="eastAsia"/>
                <w:sz w:val="20"/>
                <w:szCs w:val="20"/>
              </w:rPr>
              <w:t xml:space="preserve">　</w:t>
            </w:r>
            <w:r w:rsidR="0001574B">
              <w:rPr>
                <w:sz w:val="20"/>
                <w:szCs w:val="20"/>
              </w:rPr>
              <w:t>記述</w:t>
            </w:r>
            <w:r w:rsidR="0001574B"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2EFF3203" w14:textId="77777777" w:rsidR="001A5FA8" w:rsidRDefault="001A5FA8">
      <w:pPr>
        <w:spacing w:after="40"/>
      </w:pPr>
    </w:p>
    <w:p w14:paraId="0F2E683F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0261F37C" w14:textId="4D8A657E" w:rsidR="001A5FA8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システム構造設計書 </w:t>
      </w:r>
      <w:r w:rsidR="0001574B">
        <w:t>4</w:t>
      </w:r>
      <w:r w:rsidR="00F3437D">
        <w:t>.2</w:t>
      </w:r>
      <w:r>
        <w:t>版 レビュー</w:t>
      </w:r>
    </w:p>
    <w:p w14:paraId="02C6912D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1D4773E1" w14:textId="77777777" w:rsidR="00F3437D" w:rsidRDefault="00F3437D" w:rsidP="00F3437D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59353F1A" w14:textId="77777777" w:rsidR="00F3437D" w:rsidRDefault="00F3437D" w:rsidP="00F3437D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72A528FF" w14:textId="7768E1DC" w:rsidR="001A5FA8" w:rsidRDefault="00F3437D" w:rsidP="00F3437D">
      <w:pPr>
        <w:pStyle w:val="a4"/>
        <w:numPr>
          <w:ilvl w:val="2"/>
          <w:numId w:val="2"/>
        </w:numPr>
        <w:spacing w:after="70"/>
      </w:pPr>
      <w:r>
        <w:t xml:space="preserve"> </w:t>
      </w:r>
      <w:r>
        <w:rPr>
          <w:rFonts w:hint="eastAsia"/>
        </w:rPr>
        <w:t>指摘事項なし</w:t>
      </w:r>
    </w:p>
    <w:p w14:paraId="4522AB6F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5E179145" w14:textId="06D0D862" w:rsidR="001A5FA8" w:rsidRDefault="00F3437D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レビュー完了。</w:t>
      </w:r>
      <w:r w:rsidR="0068254E">
        <w:t>6</w:t>
      </w:r>
      <w:r>
        <w:t>.0</w:t>
      </w:r>
      <w:r>
        <w:rPr>
          <w:rFonts w:hint="eastAsia"/>
        </w:rPr>
        <w:t>版への更新を同意</w:t>
      </w:r>
    </w:p>
    <w:p w14:paraId="492CFD00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1CCD31DC" w14:textId="10E5843F" w:rsidR="00F3437D" w:rsidRDefault="00F3437D" w:rsidP="00F3437D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レビュー完了のため、システム構造設計書</w:t>
      </w:r>
      <w:r w:rsidR="0068254E">
        <w:t>5</w:t>
      </w:r>
      <w:r>
        <w:t>.2</w:t>
      </w:r>
      <w:r>
        <w:rPr>
          <w:rFonts w:hint="eastAsia"/>
        </w:rPr>
        <w:t>版を正式に</w:t>
      </w:r>
      <w:r w:rsidR="0068254E">
        <w:t>6</w:t>
      </w:r>
      <w:r>
        <w:t>.0</w:t>
      </w:r>
      <w:r>
        <w:rPr>
          <w:rFonts w:hint="eastAsia"/>
        </w:rPr>
        <w:t>版とする</w:t>
      </w:r>
    </w:p>
    <w:p w14:paraId="4620B8A8" w14:textId="77777777" w:rsidR="001A5FA8" w:rsidRPr="00F3437D" w:rsidRDefault="001A5FA8">
      <w:pPr>
        <w:spacing w:after="60"/>
        <w:ind w:left="470"/>
      </w:pPr>
    </w:p>
    <w:sectPr w:rsidR="001A5FA8" w:rsidRPr="00F3437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B273" w14:textId="77777777" w:rsidR="00A72C90" w:rsidRDefault="00A72C90">
      <w:r>
        <w:separator/>
      </w:r>
    </w:p>
  </w:endnote>
  <w:endnote w:type="continuationSeparator" w:id="0">
    <w:p w14:paraId="70045C61" w14:textId="77777777" w:rsidR="00A72C90" w:rsidRDefault="00A72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7A48" w14:textId="77777777" w:rsidR="001A5FA8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システム構造設計書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B7007C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51E7" w14:textId="77777777" w:rsidR="00A72C90" w:rsidRDefault="00A72C90">
      <w:r>
        <w:separator/>
      </w:r>
    </w:p>
  </w:footnote>
  <w:footnote w:type="continuationSeparator" w:id="0">
    <w:p w14:paraId="67CEAFED" w14:textId="77777777" w:rsidR="00A72C90" w:rsidRDefault="00A72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6852"/>
    <w:multiLevelType w:val="hybridMultilevel"/>
    <w:tmpl w:val="DC204022"/>
    <w:lvl w:ilvl="0" w:tplc="B03A14E8">
      <w:start w:val="1"/>
      <w:numFmt w:val="bullet"/>
      <w:lvlText w:val="●"/>
      <w:lvlJc w:val="left"/>
      <w:pPr>
        <w:ind w:left="720" w:hanging="360"/>
      </w:pPr>
    </w:lvl>
    <w:lvl w:ilvl="1" w:tplc="8AD0CCCE">
      <w:start w:val="1"/>
      <w:numFmt w:val="bullet"/>
      <w:lvlText w:val="○"/>
      <w:lvlJc w:val="left"/>
      <w:pPr>
        <w:ind w:left="1440" w:hanging="360"/>
      </w:pPr>
    </w:lvl>
    <w:lvl w:ilvl="2" w:tplc="A84011A0">
      <w:start w:val="1"/>
      <w:numFmt w:val="bullet"/>
      <w:lvlText w:val="■"/>
      <w:lvlJc w:val="left"/>
      <w:pPr>
        <w:ind w:left="2160" w:hanging="360"/>
      </w:pPr>
    </w:lvl>
    <w:lvl w:ilvl="3" w:tplc="8BC0BEEC">
      <w:start w:val="1"/>
      <w:numFmt w:val="bullet"/>
      <w:lvlText w:val="●"/>
      <w:lvlJc w:val="left"/>
      <w:pPr>
        <w:ind w:left="2880" w:hanging="360"/>
      </w:pPr>
    </w:lvl>
    <w:lvl w:ilvl="4" w:tplc="FBFA7034">
      <w:start w:val="1"/>
      <w:numFmt w:val="bullet"/>
      <w:lvlText w:val="○"/>
      <w:lvlJc w:val="left"/>
      <w:pPr>
        <w:ind w:left="3600" w:hanging="360"/>
      </w:pPr>
    </w:lvl>
    <w:lvl w:ilvl="5" w:tplc="DD06BA24">
      <w:start w:val="1"/>
      <w:numFmt w:val="bullet"/>
      <w:lvlText w:val="■"/>
      <w:lvlJc w:val="left"/>
      <w:pPr>
        <w:ind w:left="4320" w:hanging="360"/>
      </w:pPr>
    </w:lvl>
    <w:lvl w:ilvl="6" w:tplc="7974C79C">
      <w:start w:val="1"/>
      <w:numFmt w:val="bullet"/>
      <w:lvlText w:val="●"/>
      <w:lvlJc w:val="left"/>
      <w:pPr>
        <w:ind w:left="5040" w:hanging="360"/>
      </w:pPr>
    </w:lvl>
    <w:lvl w:ilvl="7" w:tplc="3A927BF0">
      <w:start w:val="1"/>
      <w:numFmt w:val="bullet"/>
      <w:lvlText w:val="●"/>
      <w:lvlJc w:val="left"/>
      <w:pPr>
        <w:ind w:left="5760" w:hanging="360"/>
      </w:pPr>
    </w:lvl>
    <w:lvl w:ilvl="8" w:tplc="095C7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abstractNum w:abstractNumId="2" w15:restartNumberingAfterBreak="0">
    <w:nsid w:val="7A781DD6"/>
    <w:multiLevelType w:val="hybridMultilevel"/>
    <w:tmpl w:val="8F86A198"/>
    <w:lvl w:ilvl="0" w:tplc="DD34A5D6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7BE46A58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3B78C0C0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39CC9B94">
      <w:numFmt w:val="decimal"/>
      <w:lvlText w:val=""/>
      <w:lvlJc w:val="left"/>
    </w:lvl>
    <w:lvl w:ilvl="4" w:tplc="E56E6224">
      <w:numFmt w:val="decimal"/>
      <w:lvlText w:val=""/>
      <w:lvlJc w:val="left"/>
    </w:lvl>
    <w:lvl w:ilvl="5" w:tplc="9DB23FEA">
      <w:numFmt w:val="decimal"/>
      <w:lvlText w:val=""/>
      <w:lvlJc w:val="left"/>
    </w:lvl>
    <w:lvl w:ilvl="6" w:tplc="454E3ED2">
      <w:numFmt w:val="decimal"/>
      <w:lvlText w:val=""/>
      <w:lvlJc w:val="left"/>
    </w:lvl>
    <w:lvl w:ilvl="7" w:tplc="5FEAF754">
      <w:numFmt w:val="decimal"/>
      <w:lvlText w:val=""/>
      <w:lvlJc w:val="left"/>
    </w:lvl>
    <w:lvl w:ilvl="8" w:tplc="007E615A">
      <w:numFmt w:val="decimal"/>
      <w:lvlText w:val=""/>
      <w:lvlJc w:val="left"/>
    </w:lvl>
  </w:abstractNum>
  <w:num w:numId="1" w16cid:durableId="2021277666">
    <w:abstractNumId w:val="0"/>
    <w:lvlOverride w:ilvl="0">
      <w:startOverride w:val="1"/>
    </w:lvlOverride>
  </w:num>
  <w:num w:numId="2" w16cid:durableId="1040083009">
    <w:abstractNumId w:val="2"/>
    <w:lvlOverride w:ilvl="0">
      <w:startOverride w:val="1"/>
    </w:lvlOverride>
  </w:num>
  <w:num w:numId="3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oNotDisplayPageBoundaries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37D"/>
    <w:rsid w:val="0001574B"/>
    <w:rsid w:val="001A5FA8"/>
    <w:rsid w:val="00233085"/>
    <w:rsid w:val="0054503B"/>
    <w:rsid w:val="0068254E"/>
    <w:rsid w:val="007225D0"/>
    <w:rsid w:val="0074322D"/>
    <w:rsid w:val="008A5F7F"/>
    <w:rsid w:val="00A221E0"/>
    <w:rsid w:val="00A26E36"/>
    <w:rsid w:val="00A72C90"/>
    <w:rsid w:val="00B7007C"/>
    <w:rsid w:val="00DF3905"/>
    <w:rsid w:val="00F320E6"/>
    <w:rsid w:val="00F3437D"/>
    <w:rsid w:val="00FD2C7D"/>
    <w:rsid w:val="00FE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04EA3"/>
  <w15:docId w15:val="{25782EAC-A94D-DD44-95B5-51B0BD0E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&#12471;&#12473;&#12486;&#12512;&#27083;&#36896;&#35373;&#35336;&#26360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レビュー議事録_システム構造設計書.dotx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3</cp:revision>
  <cp:lastPrinted>2026-06-18T10:17:00Z</cp:lastPrinted>
  <dcterms:created xsi:type="dcterms:W3CDTF">2026-07-15T22:58:00Z</dcterms:created>
  <dcterms:modified xsi:type="dcterms:W3CDTF">2026-07-15T22:59:00Z</dcterms:modified>
</cp:coreProperties>
</file>