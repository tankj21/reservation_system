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483774FC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0242C13" w14:textId="77777777" w:rsidR="0087599D" w:rsidRDefault="00785A06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16BBC021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BC679B2" w14:textId="33CAB57C" w:rsidR="0087599D" w:rsidRDefault="00785A06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ユーザーインターフェース仕様書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CD6F98">
              <w:rPr>
                <w:rFonts w:ascii="Yu Gothic" w:eastAsia="Yu Gothic" w:hAnsi="Yu Gothic"/>
                <w:color w:val="44546A"/>
                <w:sz w:val="23"/>
                <w:szCs w:val="23"/>
              </w:rPr>
              <w:t>5</w:t>
            </w:r>
            <w:r w:rsidR="004E67B9">
              <w:rPr>
                <w:rFonts w:ascii="Yu Gothic" w:eastAsia="Yu Gothic" w:hAnsi="Yu Gothic"/>
                <w:color w:val="44546A"/>
                <w:sz w:val="23"/>
                <w:szCs w:val="23"/>
              </w:rPr>
              <w:t>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版（第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28FC0CA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047D8E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FE3C5AC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0232B7A" w14:textId="41CCF32B" w:rsidR="0087599D" w:rsidRDefault="00A938BD">
            <w:r>
              <w:rPr>
                <w:sz w:val="20"/>
                <w:szCs w:val="20"/>
              </w:rPr>
              <w:t>2026年0</w:t>
            </w:r>
            <w:r w:rsidR="00CD6F98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CD6F98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）9時20分 〜 9時45分</w:t>
            </w:r>
          </w:p>
        </w:tc>
      </w:tr>
      <w:tr w:rsidR="0087599D" w14:paraId="4CC9398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F594A93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8E9A7A" w14:textId="77777777" w:rsidR="0087599D" w:rsidRPr="00A938BD" w:rsidRDefault="00A938BD">
            <w:pPr>
              <w:rPr>
                <w:color w:val="EE0000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87599D" w14:paraId="6565FD9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EB19A08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E6F0D81" w14:textId="031C20ED" w:rsidR="0087599D" w:rsidRDefault="00A938B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bookmarkStart w:id="0" w:name="OLE_LINK1"/>
            <w:r>
              <w:t>後藤優太</w:t>
            </w:r>
            <w:bookmarkEnd w:id="0"/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050AA1">
              <w:rPr>
                <w:rFonts w:hint="eastAsia"/>
              </w:rPr>
              <w:t>、</w:t>
            </w:r>
            <w:r w:rsidR="00050AA1">
              <w:t>白幡大理</w:t>
            </w:r>
            <w:r>
              <w:rPr>
                <w:sz w:val="20"/>
                <w:szCs w:val="20"/>
              </w:rPr>
              <w:t>（</w:t>
            </w:r>
            <w:r w:rsidR="00CD6F98">
              <w:t>後藤優太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14BE104D" w14:textId="77777777" w:rsidR="0087599D" w:rsidRDefault="0087599D">
      <w:pPr>
        <w:spacing w:after="40"/>
      </w:pPr>
    </w:p>
    <w:p w14:paraId="5A84254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A96DD53" w14:textId="73705ADA" w:rsidR="0087599D" w:rsidRDefault="00785A06">
      <w:pPr>
        <w:pStyle w:val="a4"/>
        <w:numPr>
          <w:ilvl w:val="1"/>
          <w:numId w:val="2"/>
        </w:numPr>
        <w:spacing w:before="60" w:after="50"/>
      </w:pPr>
      <w:r>
        <w:t xml:space="preserve">ユーザインタフェース仕様書 </w:t>
      </w:r>
      <w:r w:rsidR="00CD6F98">
        <w:t>5</w:t>
      </w:r>
      <w:r w:rsidR="00A938BD">
        <w:t>.1</w:t>
      </w:r>
      <w:r>
        <w:t>版 レビュー</w:t>
      </w:r>
    </w:p>
    <w:p w14:paraId="28B58C6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57D7F753" w14:textId="77777777" w:rsidR="0087599D" w:rsidRDefault="00785A06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33815EE" w14:textId="77777777" w:rsidR="0087599D" w:rsidRDefault="00785A06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69ADF8B7" w14:textId="39B6A23E" w:rsidR="0087599D" w:rsidRDefault="00CD6F98">
      <w:pPr>
        <w:pStyle w:val="a4"/>
        <w:numPr>
          <w:ilvl w:val="2"/>
          <w:numId w:val="2"/>
        </w:numPr>
        <w:spacing w:after="70"/>
      </w:pPr>
      <w:r>
        <w:t xml:space="preserve">3.4.1 </w:t>
      </w:r>
      <w:r>
        <w:rPr>
          <w:rFonts w:hint="eastAsia"/>
        </w:rPr>
        <w:t>新規予約ダイアログの初期</w:t>
      </w:r>
      <w:r>
        <w:t>window</w:t>
      </w:r>
      <w:r>
        <w:rPr>
          <w:rFonts w:hint="eastAsia"/>
        </w:rPr>
        <w:t>サイズミス</w:t>
      </w:r>
      <w:r w:rsidR="00E13F04">
        <w:rPr>
          <w:rFonts w:hint="eastAsia"/>
        </w:rPr>
        <w:t>(</w:t>
      </w:r>
      <w:r w:rsidR="00575F0C">
        <w:t>白幡</w:t>
      </w:r>
      <w:r w:rsidR="00E13F04">
        <w:rPr>
          <w:rFonts w:hint="eastAsia"/>
        </w:rPr>
        <w:t>)</w:t>
      </w:r>
    </w:p>
    <w:p w14:paraId="522B7998" w14:textId="16E76594" w:rsidR="00E13F04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3.5.1 </w:t>
      </w:r>
      <w:r>
        <w:rPr>
          <w:rFonts w:hint="eastAsia"/>
        </w:rPr>
        <w:t>予約変更ダイアログの初期</w:t>
      </w:r>
      <w:r>
        <w:t>window</w:t>
      </w:r>
      <w:r>
        <w:rPr>
          <w:rFonts w:hint="eastAsia"/>
        </w:rPr>
        <w:t>サイズミス</w:t>
      </w:r>
      <w:r w:rsidR="00E13F04">
        <w:rPr>
          <w:rFonts w:hint="eastAsia"/>
        </w:rPr>
        <w:t>（</w:t>
      </w:r>
      <w:r w:rsidR="00575F0C">
        <w:t>白幡</w:t>
      </w:r>
      <w:r w:rsidR="00E13F04">
        <w:rPr>
          <w:rFonts w:hint="eastAsia"/>
        </w:rPr>
        <w:t>）</w:t>
      </w:r>
    </w:p>
    <w:p w14:paraId="68E49262" w14:textId="603CD690" w:rsidR="0087599D" w:rsidRDefault="00CD6F98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自己予約確認の表示内容ミス</w:t>
      </w:r>
      <w:r w:rsidR="00E13F04">
        <w:rPr>
          <w:rFonts w:hint="eastAsia"/>
        </w:rPr>
        <w:t>（</w:t>
      </w:r>
      <w:r w:rsidR="00575F0C">
        <w:t>白幡</w:t>
      </w:r>
      <w:r w:rsidR="00E13F04">
        <w:rPr>
          <w:rFonts w:hint="eastAsia"/>
        </w:rPr>
        <w:t>）</w:t>
      </w:r>
    </w:p>
    <w:p w14:paraId="23D0B576" w14:textId="0D87FCAD" w:rsidR="0087599D" w:rsidRDefault="00CD6F98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教室予約状況確認の表示形式ミス</w:t>
      </w:r>
      <w:r w:rsidR="00E13F04">
        <w:rPr>
          <w:rFonts w:hint="eastAsia"/>
        </w:rPr>
        <w:t>（</w:t>
      </w:r>
      <w:r w:rsidR="00575F0C">
        <w:t>白幡</w:t>
      </w:r>
      <w:r w:rsidR="00E13F04">
        <w:rPr>
          <w:rFonts w:hint="eastAsia"/>
        </w:rPr>
        <w:t>）</w:t>
      </w:r>
    </w:p>
    <w:p w14:paraId="18CE2D03" w14:textId="06DB29E3" w:rsidR="0087599D" w:rsidRDefault="00CD6F98">
      <w:pPr>
        <w:pStyle w:val="a4"/>
        <w:numPr>
          <w:ilvl w:val="2"/>
          <w:numId w:val="2"/>
        </w:numPr>
        <w:spacing w:after="70"/>
      </w:pPr>
      <w:r>
        <w:t xml:space="preserve">1.2 </w:t>
      </w:r>
      <w:r>
        <w:rPr>
          <w:rFonts w:hint="eastAsia"/>
        </w:rPr>
        <w:t>自己予約確認の表示範囲の誤り</w:t>
      </w:r>
      <w:r w:rsidR="00E13F04">
        <w:rPr>
          <w:rFonts w:hint="eastAsia"/>
        </w:rPr>
        <w:t>（</w:t>
      </w:r>
      <w:r w:rsidR="00575F0C">
        <w:rPr>
          <w:rFonts w:hint="eastAsia"/>
        </w:rPr>
        <w:t>渡邊</w:t>
      </w:r>
      <w:r w:rsidR="00E13F04">
        <w:rPr>
          <w:rFonts w:hint="eastAsia"/>
        </w:rPr>
        <w:t>）</w:t>
      </w:r>
    </w:p>
    <w:p w14:paraId="38A187F5" w14:textId="77C50DB8" w:rsidR="00E13F04" w:rsidRDefault="00CD6F98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新規予約の書式エラー文の誤り</w:t>
      </w:r>
      <w:r w:rsidR="00E13F04">
        <w:rPr>
          <w:rFonts w:hint="eastAsia"/>
        </w:rPr>
        <w:t>（</w:t>
      </w:r>
      <w:r w:rsidR="00575F0C">
        <w:rPr>
          <w:rFonts w:hint="eastAsia"/>
        </w:rPr>
        <w:t>後藤</w:t>
      </w:r>
      <w:r w:rsidR="00E13F04">
        <w:rPr>
          <w:rFonts w:hint="eastAsia"/>
        </w:rPr>
        <w:t>）</w:t>
      </w:r>
    </w:p>
    <w:p w14:paraId="27E9A0DD" w14:textId="0235CB0A" w:rsidR="00E13F04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予約確認の書式エラー文の誤り</w:t>
      </w:r>
      <w:r w:rsidR="00E13F04">
        <w:rPr>
          <w:rFonts w:hint="eastAsia"/>
        </w:rPr>
        <w:t>(</w:t>
      </w:r>
      <w:r w:rsidR="00575F0C">
        <w:rPr>
          <w:rFonts w:hint="eastAsia"/>
        </w:rPr>
        <w:t>大塚</w:t>
      </w:r>
      <w:r w:rsidR="00E13F04">
        <w:rPr>
          <w:rFonts w:hint="eastAsia"/>
        </w:rPr>
        <w:t>)</w:t>
      </w:r>
    </w:p>
    <w:p w14:paraId="604B4D68" w14:textId="53827141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予約なし文言の助詞誤り（）</w:t>
      </w:r>
    </w:p>
    <w:p w14:paraId="7525D3FA" w14:textId="28604ABA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4.3.4.1/4.3.4.2 </w:t>
      </w:r>
      <w:r>
        <w:rPr>
          <w:rFonts w:hint="eastAsia"/>
        </w:rPr>
        <w:t>ログイン失敗メッセージの誤り（）</w:t>
      </w:r>
    </w:p>
    <w:p w14:paraId="01FC1AF4" w14:textId="63923FF1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4.3.7.2/4.3.7.5 </w:t>
      </w:r>
      <w:r>
        <w:rPr>
          <w:rFonts w:hint="eastAsia"/>
        </w:rPr>
        <w:t>予約確認の表示項目に予約実行時間が混入している（）</w:t>
      </w:r>
    </w:p>
    <w:p w14:paraId="6C722B9F" w14:textId="43072E1B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予約変更</w:t>
      </w:r>
      <w:r>
        <w:t>/</w:t>
      </w:r>
      <w:r>
        <w:rPr>
          <w:rFonts w:hint="eastAsia"/>
        </w:rPr>
        <w:t>削除の起動誘導と表示形式の誤り（）</w:t>
      </w:r>
    </w:p>
    <w:p w14:paraId="346C839F" w14:textId="1CE0CA06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3.5 </w:t>
      </w:r>
      <w:r>
        <w:rPr>
          <w:rFonts w:hint="eastAsia"/>
        </w:rPr>
        <w:t>予約変更ダイアログのメッセージラベル記入漏れ（）</w:t>
      </w:r>
    </w:p>
    <w:p w14:paraId="4B711373" w14:textId="5F08C4C8" w:rsidR="00CD6F98" w:rsidRDefault="00CD6F98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予約確認の全件表示が記載漏れ（）</w:t>
      </w:r>
    </w:p>
    <w:p w14:paraId="4D8C7543" w14:textId="0A60FB9A" w:rsidR="00CD6F98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4.3.9.4 </w:t>
      </w:r>
      <w:r>
        <w:rPr>
          <w:rFonts w:hint="eastAsia"/>
        </w:rPr>
        <w:t>読み込み失敗時の文言の表記ミス（）</w:t>
      </w:r>
    </w:p>
    <w:p w14:paraId="548A2D0A" w14:textId="53557AF7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3.3.7/3.3.9 </w:t>
      </w:r>
      <w:r>
        <w:rPr>
          <w:rFonts w:hint="eastAsia"/>
        </w:rPr>
        <w:t>分コンボの選択肢表記ミス（）</w:t>
      </w:r>
    </w:p>
    <w:p w14:paraId="4B651B8B" w14:textId="1523C981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4.3.6.2 </w:t>
      </w:r>
      <w:r>
        <w:rPr>
          <w:rFonts w:hint="eastAsia"/>
        </w:rPr>
        <w:t>新規予約成功の時刻表示例ミス（）</w:t>
      </w:r>
    </w:p>
    <w:p w14:paraId="35DD0C93" w14:textId="65771F9D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4.3.5.1/4.2.5.2 </w:t>
      </w:r>
      <w:r>
        <w:rPr>
          <w:rFonts w:hint="eastAsia"/>
        </w:rPr>
        <w:t>教室概要の表示例の空白削除（）</w:t>
      </w:r>
    </w:p>
    <w:p w14:paraId="1EC42F5F" w14:textId="75DC09BC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3.5.2 </w:t>
      </w:r>
      <w:r>
        <w:rPr>
          <w:rFonts w:hint="eastAsia"/>
        </w:rPr>
        <w:t>予約</w:t>
      </w:r>
      <w:r>
        <w:t>ID</w:t>
      </w:r>
      <w:r>
        <w:rPr>
          <w:rFonts w:hint="eastAsia"/>
        </w:rPr>
        <w:t>フィールドの最大文字数の変更（）</w:t>
      </w:r>
    </w:p>
    <w:p w14:paraId="49C88474" w14:textId="15728D46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未ログイン文言の表記の統一（）</w:t>
      </w:r>
    </w:p>
    <w:p w14:paraId="7E756A15" w14:textId="10FD23A7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3.3.1 </w:t>
      </w:r>
      <w:r>
        <w:rPr>
          <w:rFonts w:hint="eastAsia"/>
        </w:rPr>
        <w:t>新規予約ダイアログ本文の誤り（）</w:t>
      </w:r>
    </w:p>
    <w:p w14:paraId="6B308520" w14:textId="0C8943ED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表紙の版数誤り（）</w:t>
      </w:r>
    </w:p>
    <w:p w14:paraId="4F582BB6" w14:textId="55FBD4B2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lastRenderedPageBreak/>
        <w:t>更新履歴の誤り（）</w:t>
      </w:r>
    </w:p>
    <w:p w14:paraId="72499543" w14:textId="688DF9E2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目次の表示ミスの修正（）</w:t>
      </w:r>
    </w:p>
    <w:p w14:paraId="1AEE5C39" w14:textId="74E45770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 xml:space="preserve">1.2 </w:t>
      </w:r>
      <w:r>
        <w:rPr>
          <w:rFonts w:hint="eastAsia"/>
        </w:rPr>
        <w:t>対応予定の変更（）</w:t>
      </w:r>
    </w:p>
    <w:p w14:paraId="24877B56" w14:textId="596DC32C" w:rsidR="0088620A" w:rsidRDefault="0088620A" w:rsidP="00E13F04">
      <w:pPr>
        <w:pStyle w:val="a4"/>
        <w:numPr>
          <w:ilvl w:val="2"/>
          <w:numId w:val="2"/>
        </w:numPr>
        <w:spacing w:after="70"/>
      </w:pPr>
      <w:r>
        <w:t>3</w:t>
      </w:r>
      <w:r w:rsidR="008D7AA1">
        <w:t xml:space="preserve">.1 </w:t>
      </w:r>
      <w:r w:rsidR="008D7AA1">
        <w:rPr>
          <w:rFonts w:hint="eastAsia"/>
        </w:rPr>
        <w:t>自分の予約ボタンの表示ミス（）</w:t>
      </w:r>
    </w:p>
    <w:p w14:paraId="11D6F070" w14:textId="38AC9649" w:rsidR="008D7AA1" w:rsidRDefault="008D7AA1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表示形式例のズレ（）</w:t>
      </w:r>
    </w:p>
    <w:p w14:paraId="4F9E9BB9" w14:textId="2BCDC888" w:rsidR="008D7AA1" w:rsidRDefault="008D7AA1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自己予約確認機能のラベルずれ（）</w:t>
      </w:r>
    </w:p>
    <w:p w14:paraId="4D02C469" w14:textId="0C070CEA" w:rsidR="008D7AA1" w:rsidRDefault="008D7AA1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予約変更機能のラベルずれ（）</w:t>
      </w:r>
    </w:p>
    <w:p w14:paraId="6B395B2E" w14:textId="63429BF2" w:rsidR="008D7AA1" w:rsidRDefault="008D7AA1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予約変更機能のインデント修正（）</w:t>
      </w:r>
    </w:p>
    <w:p w14:paraId="652FD811" w14:textId="18AD41B2" w:rsidR="008D7AA1" w:rsidRDefault="008D7AA1" w:rsidP="008D7AA1">
      <w:pPr>
        <w:pStyle w:val="a4"/>
        <w:numPr>
          <w:ilvl w:val="2"/>
          <w:numId w:val="2"/>
        </w:numPr>
        <w:spacing w:after="70"/>
      </w:pPr>
      <w:r>
        <w:t xml:space="preserve">3.5 </w:t>
      </w:r>
      <w:proofErr w:type="spellStart"/>
      <w:r>
        <w:t>ChangeRservationDialog</w:t>
      </w:r>
      <w:proofErr w:type="spellEnd"/>
      <w:r>
        <w:rPr>
          <w:rFonts w:hint="eastAsia"/>
        </w:rPr>
        <w:t>のコンボボックスの誤字（）</w:t>
      </w:r>
    </w:p>
    <w:p w14:paraId="1CDDEF20" w14:textId="5C55814D" w:rsidR="008D7AA1" w:rsidRDefault="008D7AA1" w:rsidP="008D7AA1">
      <w:pPr>
        <w:pStyle w:val="a4"/>
        <w:numPr>
          <w:ilvl w:val="2"/>
          <w:numId w:val="2"/>
        </w:numPr>
        <w:spacing w:after="70"/>
      </w:pPr>
      <w:r>
        <w:t>4.2 4.1</w:t>
      </w:r>
      <w:r>
        <w:rPr>
          <w:rFonts w:hint="eastAsia"/>
        </w:rPr>
        <w:t>からの改ページ（）</w:t>
      </w:r>
    </w:p>
    <w:p w14:paraId="74074FF8" w14:textId="71105D12" w:rsidR="008D7AA1" w:rsidRDefault="008D7AA1" w:rsidP="008D7AA1">
      <w:pPr>
        <w:pStyle w:val="a4"/>
        <w:numPr>
          <w:ilvl w:val="2"/>
          <w:numId w:val="2"/>
        </w:numPr>
        <w:spacing w:after="70"/>
      </w:pPr>
      <w:r>
        <w:t xml:space="preserve">4.3.4.2 </w:t>
      </w:r>
      <w:r>
        <w:rPr>
          <w:rFonts w:hint="eastAsia"/>
        </w:rPr>
        <w:t>の表示ズレ修正（）</w:t>
      </w:r>
    </w:p>
    <w:p w14:paraId="262E9174" w14:textId="0A430193" w:rsidR="008D7AA1" w:rsidRDefault="008D7AA1" w:rsidP="008D7AA1">
      <w:pPr>
        <w:pStyle w:val="a4"/>
        <w:numPr>
          <w:ilvl w:val="2"/>
          <w:numId w:val="2"/>
        </w:numPr>
        <w:spacing w:after="70"/>
      </w:pPr>
      <w:r>
        <w:t>4.3.4.2</w:t>
      </w:r>
      <w:r>
        <w:rPr>
          <w:rFonts w:hint="eastAsia"/>
        </w:rPr>
        <w:t>の</w:t>
      </w:r>
      <w:r w:rsidR="00EA3C4E">
        <w:rPr>
          <w:rFonts w:hint="eastAsia"/>
        </w:rPr>
        <w:t>不要テキストの削除（）</w:t>
      </w:r>
    </w:p>
    <w:p w14:paraId="66840498" w14:textId="6BCA8B82" w:rsidR="00EA3C4E" w:rsidRDefault="00EA3C4E" w:rsidP="008D7AA1">
      <w:pPr>
        <w:pStyle w:val="a4"/>
        <w:numPr>
          <w:ilvl w:val="2"/>
          <w:numId w:val="2"/>
        </w:numPr>
        <w:spacing w:after="70"/>
      </w:pPr>
      <w:r>
        <w:t xml:space="preserve">4.3.7.1 </w:t>
      </w:r>
      <w:r>
        <w:rPr>
          <w:rFonts w:hint="eastAsia"/>
        </w:rPr>
        <w:t>予約状況確認ダイアログのボタン追加（）</w:t>
      </w:r>
    </w:p>
    <w:p w14:paraId="26B86C62" w14:textId="0BE263A3" w:rsidR="00EA3C4E" w:rsidRDefault="00EA3C4E" w:rsidP="008D7AA1">
      <w:pPr>
        <w:pStyle w:val="a4"/>
        <w:numPr>
          <w:ilvl w:val="2"/>
          <w:numId w:val="2"/>
        </w:numPr>
        <w:spacing w:after="70"/>
      </w:pPr>
      <w:r>
        <w:t xml:space="preserve">4.3.7.5 </w:t>
      </w:r>
      <w:r w:rsidR="008500FA">
        <w:rPr>
          <w:rFonts w:hint="eastAsia"/>
        </w:rPr>
        <w:t>テキスト表示エリア内の不要文章の削除（）</w:t>
      </w:r>
    </w:p>
    <w:p w14:paraId="52990C2D" w14:textId="66806A80" w:rsidR="008500FA" w:rsidRDefault="008500FA" w:rsidP="008D7AA1">
      <w:pPr>
        <w:pStyle w:val="a4"/>
        <w:numPr>
          <w:ilvl w:val="2"/>
          <w:numId w:val="2"/>
        </w:numPr>
        <w:spacing w:after="70"/>
      </w:pPr>
      <w:r>
        <w:t xml:space="preserve">4.3.8 </w:t>
      </w:r>
      <w:r>
        <w:rPr>
          <w:rFonts w:hint="eastAsia"/>
        </w:rPr>
        <w:t>ラベルの修正（）</w:t>
      </w:r>
    </w:p>
    <w:p w14:paraId="04F385FA" w14:textId="167FE4FB" w:rsidR="008500FA" w:rsidRDefault="008500FA" w:rsidP="008D7AA1">
      <w:pPr>
        <w:pStyle w:val="a4"/>
        <w:numPr>
          <w:ilvl w:val="2"/>
          <w:numId w:val="2"/>
        </w:numPr>
        <w:spacing w:after="70"/>
      </w:pPr>
      <w:r>
        <w:t xml:space="preserve">4.3.8 </w:t>
      </w:r>
      <w:r>
        <w:rPr>
          <w:rFonts w:hint="eastAsia"/>
        </w:rPr>
        <w:t>UI例とテキストのズレ修正（）</w:t>
      </w:r>
    </w:p>
    <w:p w14:paraId="522A897E" w14:textId="5A03BCFE" w:rsidR="008500FA" w:rsidRDefault="008500FA" w:rsidP="008D7AA1">
      <w:pPr>
        <w:pStyle w:val="a4"/>
        <w:numPr>
          <w:ilvl w:val="2"/>
          <w:numId w:val="2"/>
        </w:numPr>
        <w:spacing w:after="70"/>
      </w:pPr>
      <w:r>
        <w:t xml:space="preserve">4.3.8.2 </w:t>
      </w:r>
      <w:r>
        <w:rPr>
          <w:rFonts w:hint="eastAsia"/>
        </w:rPr>
        <w:t>テキスト表示エリア内の不要文章の削除（）</w:t>
      </w:r>
    </w:p>
    <w:p w14:paraId="41DDDBFA" w14:textId="033094EA" w:rsidR="008500FA" w:rsidRDefault="008500FA" w:rsidP="008D7AA1">
      <w:pPr>
        <w:pStyle w:val="a4"/>
        <w:numPr>
          <w:ilvl w:val="2"/>
          <w:numId w:val="2"/>
        </w:numPr>
        <w:spacing w:after="70"/>
      </w:pPr>
      <w:r>
        <w:t xml:space="preserve">4.3.9 </w:t>
      </w:r>
      <w:r>
        <w:rPr>
          <w:rFonts w:hint="eastAsia"/>
        </w:rPr>
        <w:t>ラベルの修正（）</w:t>
      </w:r>
    </w:p>
    <w:p w14:paraId="5DAEE692" w14:textId="5CFFE142" w:rsidR="008500FA" w:rsidRDefault="008500FA" w:rsidP="008D7AA1">
      <w:pPr>
        <w:pStyle w:val="a4"/>
        <w:numPr>
          <w:ilvl w:val="2"/>
          <w:numId w:val="2"/>
        </w:numPr>
        <w:spacing w:after="70"/>
      </w:pPr>
      <w:r>
        <w:t>4.3.9.2 ??</w:t>
      </w:r>
      <w:r>
        <w:rPr>
          <w:rFonts w:hint="eastAsia"/>
        </w:rPr>
        <w:t>となっている参照先の修正（）</w:t>
      </w:r>
    </w:p>
    <w:p w14:paraId="5C3AA155" w14:textId="5789B1C1" w:rsidR="008500FA" w:rsidRDefault="008500FA" w:rsidP="008500FA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4.3.9.8 </w:t>
      </w:r>
      <w:r>
        <w:rPr>
          <w:rFonts w:hint="eastAsia"/>
        </w:rPr>
        <w:t>UI表示例とテキストのずれの修正（）</w:t>
      </w:r>
    </w:p>
    <w:p w14:paraId="48CD167A" w14:textId="2881B2C2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 w:hint="eastAsia"/>
          <w:b/>
          <w:bCs/>
          <w:color w:val="1F3864"/>
          <w:sz w:val="24"/>
          <w:szCs w:val="24"/>
        </w:rPr>
        <w:t>決</w:t>
      </w:r>
      <w:r>
        <w:rPr>
          <w:rFonts w:ascii="Yu Gothic" w:eastAsia="Yu Gothic" w:hAnsi="Yu Gothic"/>
          <w:b/>
          <w:bCs/>
          <w:color w:val="1F3864"/>
          <w:sz w:val="24"/>
          <w:szCs w:val="24"/>
        </w:rPr>
        <w:t>定事項</w:t>
      </w:r>
    </w:p>
    <w:p w14:paraId="7EE41823" w14:textId="77777777" w:rsidR="0087599D" w:rsidRDefault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</w:t>
      </w:r>
    </w:p>
    <w:p w14:paraId="0F7F0468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6D8CFD8" w14:textId="6502C834" w:rsidR="00E13F04" w:rsidRDefault="00E13F04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指摘事項対応後、ユーザインタフェース</w:t>
      </w:r>
      <w:r w:rsidR="004E67B9">
        <w:rPr>
          <w:rFonts w:hint="eastAsia"/>
        </w:rPr>
        <w:t>仕様書</w:t>
      </w:r>
      <w:r w:rsidR="00CD6F98">
        <w:t>5</w:t>
      </w:r>
      <w:r w:rsidR="004E67B9">
        <w:t>.1</w:t>
      </w:r>
      <w:r w:rsidR="004E67B9">
        <w:rPr>
          <w:rFonts w:hint="eastAsia"/>
        </w:rPr>
        <w:t>版を</w:t>
      </w:r>
      <w:r w:rsidR="00D50DBE">
        <w:t>4</w:t>
      </w:r>
      <w:r w:rsidR="004E67B9">
        <w:t>.2</w:t>
      </w:r>
      <w:r w:rsidR="004E67B9">
        <w:rPr>
          <w:rFonts w:hint="eastAsia"/>
        </w:rPr>
        <w:t>に更新</w:t>
      </w:r>
    </w:p>
    <w:p w14:paraId="16AA3E94" w14:textId="77777777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F1C3" w14:textId="77777777" w:rsidR="00BA038B" w:rsidRDefault="00BA038B">
      <w:r>
        <w:separator/>
      </w:r>
    </w:p>
  </w:endnote>
  <w:endnote w:type="continuationSeparator" w:id="0">
    <w:p w14:paraId="38BF35BD" w14:textId="77777777" w:rsidR="00BA038B" w:rsidRDefault="00BA0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BA93" w14:textId="77777777" w:rsidR="0087599D" w:rsidRDefault="00785A06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4BB5" w14:textId="77777777" w:rsidR="00BA038B" w:rsidRDefault="00BA038B">
      <w:r>
        <w:separator/>
      </w:r>
    </w:p>
  </w:footnote>
  <w:footnote w:type="continuationSeparator" w:id="0">
    <w:p w14:paraId="0F32F1D8" w14:textId="77777777" w:rsidR="00BA038B" w:rsidRDefault="00BA0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AA1"/>
    <w:rsid w:val="00050AA1"/>
    <w:rsid w:val="004E67B9"/>
    <w:rsid w:val="00575F0C"/>
    <w:rsid w:val="006672F0"/>
    <w:rsid w:val="00705F48"/>
    <w:rsid w:val="0074322D"/>
    <w:rsid w:val="00785A06"/>
    <w:rsid w:val="008500FA"/>
    <w:rsid w:val="0087599D"/>
    <w:rsid w:val="0088620A"/>
    <w:rsid w:val="008D7AA1"/>
    <w:rsid w:val="00945E9E"/>
    <w:rsid w:val="00A63F86"/>
    <w:rsid w:val="00A938BD"/>
    <w:rsid w:val="00BA038B"/>
    <w:rsid w:val="00CD6F98"/>
    <w:rsid w:val="00D37A36"/>
    <w:rsid w:val="00D50DBE"/>
    <w:rsid w:val="00E13F04"/>
    <w:rsid w:val="00EA3C4E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F8B8"/>
  <w15:docId w15:val="{31A98DAA-AD93-3D47-BC24-F69EB2D6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42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2026-07-14T06:05:00Z</dcterms:created>
  <dcterms:modified xsi:type="dcterms:W3CDTF">2026-07-14T14:51:00Z</dcterms:modified>
</cp:coreProperties>
</file>