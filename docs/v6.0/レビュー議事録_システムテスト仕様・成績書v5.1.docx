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4B6F5E" w14:paraId="5D51A03F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6C8416D" w14:textId="77777777" w:rsidR="004B6F5E" w:rsidRDefault="00000000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0B82C758" w14:textId="77777777" w:rsidR="004B6F5E" w:rsidRDefault="00D35C06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33263F28" w14:textId="00FDAA36" w:rsidR="004B6F5E" w:rsidRDefault="00000000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システムテスト仕様・成績書</w:t>
            </w:r>
            <w:r w:rsidR="00D35C06">
              <w:rPr>
                <w:rFonts w:ascii="Yu Gothic" w:eastAsia="Yu Gothic" w:hAnsi="Yu Gothic"/>
                <w:color w:val="44546A"/>
                <w:sz w:val="23"/>
                <w:szCs w:val="23"/>
              </w:rPr>
              <w:t>v</w:t>
            </w:r>
            <w:r w:rsidR="00622964">
              <w:rPr>
                <w:rFonts w:ascii="Yu Gothic" w:eastAsia="Yu Gothic" w:hAnsi="Yu Gothic"/>
                <w:color w:val="44546A"/>
                <w:sz w:val="23"/>
                <w:szCs w:val="23"/>
              </w:rPr>
              <w:t>5</w:t>
            </w:r>
            <w:r w:rsidR="00924ECB">
              <w:rPr>
                <w:rFonts w:ascii="Yu Gothic" w:eastAsia="Yu Gothic" w:hAnsi="Yu Gothic"/>
                <w:color w:val="44546A"/>
                <w:sz w:val="23"/>
                <w:szCs w:val="23"/>
              </w:rPr>
              <w:t>.1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版　（第</w:t>
            </w:r>
            <w:r w:rsidR="00D35C06">
              <w:rPr>
                <w:rFonts w:ascii="Yu Gothic" w:eastAsia="Yu Gothic" w:hAnsi="Yu Gothic"/>
                <w:color w:val="44546A"/>
                <w:sz w:val="23"/>
                <w:szCs w:val="23"/>
              </w:rPr>
              <w:t>1</w:t>
            </w: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回）</w:t>
            </w:r>
          </w:p>
        </w:tc>
      </w:tr>
    </w:tbl>
    <w:p w14:paraId="1F7D6C00" w14:textId="77777777" w:rsidR="004B6F5E" w:rsidRPr="00611AF9" w:rsidRDefault="004B6F5E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D35C06" w14:paraId="5660F4AE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29A5110C" w14:textId="77777777" w:rsidR="00D35C06" w:rsidRDefault="00D35C06" w:rsidP="00D35C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3C8BB30E" w14:textId="4889FE4E" w:rsidR="00D35C06" w:rsidRDefault="00D35C06" w:rsidP="00D35C06">
            <w:r>
              <w:rPr>
                <w:sz w:val="20"/>
                <w:szCs w:val="20"/>
              </w:rPr>
              <w:t>2026年0</w:t>
            </w:r>
            <w:r w:rsidR="00611AF9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月</w:t>
            </w:r>
            <w:r w:rsidR="00924ECB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日（</w:t>
            </w:r>
            <w:r>
              <w:rPr>
                <w:rFonts w:hint="eastAsia"/>
                <w:sz w:val="20"/>
                <w:szCs w:val="20"/>
              </w:rPr>
              <w:t>木</w:t>
            </w:r>
            <w:r>
              <w:rPr>
                <w:sz w:val="20"/>
                <w:szCs w:val="20"/>
              </w:rPr>
              <w:t>）</w:t>
            </w:r>
            <w:r w:rsidR="00924ECB">
              <w:rPr>
                <w:sz w:val="20"/>
                <w:szCs w:val="20"/>
              </w:rPr>
              <w:t>09</w:t>
            </w:r>
            <w:r>
              <w:rPr>
                <w:sz w:val="20"/>
                <w:szCs w:val="20"/>
              </w:rPr>
              <w:t>時</w:t>
            </w:r>
            <w:r w:rsidR="00924ECB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 xml:space="preserve">分 〜 </w:t>
            </w:r>
            <w:r w:rsidR="00924ECB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時</w:t>
            </w:r>
            <w:r w:rsidR="00924ECB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分</w:t>
            </w:r>
          </w:p>
        </w:tc>
      </w:tr>
      <w:tr w:rsidR="004B6F5E" w14:paraId="7CCC5708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609793D2" w14:textId="77777777" w:rsidR="004B6F5E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320ECC9C" w14:textId="77777777" w:rsidR="004B6F5E" w:rsidRDefault="00D35C06">
            <w:r>
              <w:t>313</w:t>
            </w:r>
            <w:r>
              <w:rPr>
                <w:rFonts w:hint="eastAsia"/>
              </w:rPr>
              <w:t>教室</w:t>
            </w:r>
          </w:p>
        </w:tc>
      </w:tr>
      <w:tr w:rsidR="004B6F5E" w14:paraId="72D35572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4633D05B" w14:textId="77777777" w:rsidR="004B6F5E" w:rsidRDefault="00000000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4CCD160A" w14:textId="737568EC" w:rsidR="004B6F5E" w:rsidRDefault="00D35C06">
            <w:r>
              <w:rPr>
                <w:rFonts w:hint="eastAsia"/>
              </w:rPr>
              <w:t>渡邊光、</w:t>
            </w:r>
            <w:r>
              <w:t>裵相進</w:t>
            </w:r>
            <w:r>
              <w:rPr>
                <w:rFonts w:hint="eastAsia"/>
              </w:rPr>
              <w:t>、</w:t>
            </w:r>
            <w:r>
              <w:t>後藤優太</w:t>
            </w:r>
            <w:r>
              <w:rPr>
                <w:rFonts w:hint="eastAsia"/>
              </w:rPr>
              <w:t>、</w:t>
            </w:r>
            <w:r>
              <w:t>岡田佳樹</w:t>
            </w:r>
            <w:r>
              <w:rPr>
                <w:rFonts w:hint="eastAsia"/>
              </w:rPr>
              <w:t>、</w:t>
            </w:r>
            <w:r>
              <w:t>大塚波美</w:t>
            </w:r>
            <w:r>
              <w:rPr>
                <w:rFonts w:hint="eastAsia"/>
              </w:rPr>
              <w:t>、</w:t>
            </w:r>
            <w:r>
              <w:t>白幡大理</w:t>
            </w:r>
            <w:r>
              <w:rPr>
                <w:sz w:val="20"/>
                <w:szCs w:val="20"/>
              </w:rPr>
              <w:t>（</w:t>
            </w:r>
            <w:r w:rsidR="00611AF9">
              <w:t>白幡大理</w:t>
            </w:r>
            <w:r>
              <w:rPr>
                <w:rFonts w:hint="eastAsia"/>
                <w:sz w:val="20"/>
                <w:szCs w:val="20"/>
              </w:rPr>
              <w:t xml:space="preserve">　</w:t>
            </w:r>
            <w:r>
              <w:rPr>
                <w:sz w:val="20"/>
                <w:szCs w:val="20"/>
              </w:rPr>
              <w:t>記述）</w:t>
            </w:r>
          </w:p>
        </w:tc>
      </w:tr>
    </w:tbl>
    <w:p w14:paraId="3081F21F" w14:textId="77777777" w:rsidR="004B6F5E" w:rsidRDefault="004B6F5E">
      <w:pPr>
        <w:spacing w:after="40"/>
      </w:pPr>
    </w:p>
    <w:p w14:paraId="043264E9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1C55E35D" w14:textId="6DCE263A" w:rsidR="004B6F5E" w:rsidRDefault="007A2A95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システムテスト仕様・成績書</w:t>
      </w:r>
      <w:r w:rsidR="00622964">
        <w:t>5</w:t>
      </w:r>
      <w:r>
        <w:t>.</w:t>
      </w:r>
      <w:r w:rsidR="00924ECB">
        <w:t>1</w:t>
      </w:r>
      <w:r>
        <w:rPr>
          <w:rFonts w:hint="eastAsia"/>
        </w:rPr>
        <w:t>レビュー</w:t>
      </w:r>
    </w:p>
    <w:p w14:paraId="26001A6A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6D020DC0" w14:textId="77777777" w:rsidR="004B6F5E" w:rsidRDefault="00000000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02D67644" w14:textId="77777777" w:rsidR="004B6F5E" w:rsidRDefault="00000000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7CE071CC" w14:textId="4C93A4D5" w:rsidR="004B6F5E" w:rsidRDefault="007A2A95" w:rsidP="007A2A95">
      <w:pPr>
        <w:pStyle w:val="a4"/>
        <w:numPr>
          <w:ilvl w:val="2"/>
          <w:numId w:val="2"/>
        </w:numPr>
        <w:spacing w:after="70"/>
      </w:pPr>
      <w:r>
        <w:rPr>
          <w:rFonts w:hint="eastAsia"/>
        </w:rPr>
        <w:t>指摘事項なし</w:t>
      </w:r>
    </w:p>
    <w:p w14:paraId="497AA59B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013006F3" w14:textId="2942103D" w:rsidR="004B6F5E" w:rsidRDefault="007A2A95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レビュー完了。</w:t>
      </w:r>
      <w:r w:rsidR="00622964">
        <w:t>6</w:t>
      </w:r>
      <w:r>
        <w:t>.0</w:t>
      </w:r>
      <w:r>
        <w:rPr>
          <w:rFonts w:hint="eastAsia"/>
        </w:rPr>
        <w:t>版への更新を同意</w:t>
      </w:r>
    </w:p>
    <w:p w14:paraId="2A875160" w14:textId="77777777" w:rsidR="004B6F5E" w:rsidRDefault="00000000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5F43292B" w14:textId="683D6AD2" w:rsidR="007A2A95" w:rsidRDefault="007A2A95" w:rsidP="007A2A95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レビュー完了のため、システムテスト仕様・成績書</w:t>
      </w:r>
      <w:r w:rsidR="00622964">
        <w:t>5</w:t>
      </w:r>
      <w:r>
        <w:t>.</w:t>
      </w:r>
      <w:r w:rsidR="00924ECB">
        <w:t>1</w:t>
      </w:r>
      <w:r>
        <w:rPr>
          <w:rFonts w:hint="eastAsia"/>
        </w:rPr>
        <w:t>版を正式に</w:t>
      </w:r>
      <w:r w:rsidR="00622964">
        <w:t>6</w:t>
      </w:r>
      <w:r>
        <w:t>.0</w:t>
      </w:r>
      <w:r>
        <w:rPr>
          <w:rFonts w:hint="eastAsia"/>
        </w:rPr>
        <w:t>版に。</w:t>
      </w:r>
    </w:p>
    <w:sectPr w:rsidR="007A2A95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08681" w14:textId="77777777" w:rsidR="002624C7" w:rsidRDefault="002624C7">
      <w:r>
        <w:separator/>
      </w:r>
    </w:p>
  </w:endnote>
  <w:endnote w:type="continuationSeparator" w:id="0">
    <w:p w14:paraId="2FFDD1F7" w14:textId="77777777" w:rsidR="002624C7" w:rsidRDefault="00262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CD37" w14:textId="77777777" w:rsidR="004B6F5E" w:rsidRDefault="00000000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システムテスト仕様・成績書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D35C06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D3649" w14:textId="77777777" w:rsidR="002624C7" w:rsidRDefault="002624C7">
      <w:r>
        <w:separator/>
      </w:r>
    </w:p>
  </w:footnote>
  <w:footnote w:type="continuationSeparator" w:id="0">
    <w:p w14:paraId="64F71F9E" w14:textId="77777777" w:rsidR="002624C7" w:rsidRDefault="002624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42AF"/>
    <w:multiLevelType w:val="hybridMultilevel"/>
    <w:tmpl w:val="E7CE593C"/>
    <w:lvl w:ilvl="0" w:tplc="B388DA28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C7A45474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688C26BA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0348526A">
      <w:numFmt w:val="decimal"/>
      <w:lvlText w:val=""/>
      <w:lvlJc w:val="left"/>
    </w:lvl>
    <w:lvl w:ilvl="4" w:tplc="44CEFC20">
      <w:numFmt w:val="decimal"/>
      <w:lvlText w:val=""/>
      <w:lvlJc w:val="left"/>
    </w:lvl>
    <w:lvl w:ilvl="5" w:tplc="082CEBBE">
      <w:numFmt w:val="decimal"/>
      <w:lvlText w:val=""/>
      <w:lvlJc w:val="left"/>
    </w:lvl>
    <w:lvl w:ilvl="6" w:tplc="99A62542">
      <w:numFmt w:val="decimal"/>
      <w:lvlText w:val=""/>
      <w:lvlJc w:val="left"/>
    </w:lvl>
    <w:lvl w:ilvl="7" w:tplc="9A24D424">
      <w:numFmt w:val="decimal"/>
      <w:lvlText w:val=""/>
      <w:lvlJc w:val="left"/>
    </w:lvl>
    <w:lvl w:ilvl="8" w:tplc="E5F22258">
      <w:numFmt w:val="decimal"/>
      <w:lvlText w:val=""/>
      <w:lvlJc w:val="left"/>
    </w:lvl>
  </w:abstractNum>
  <w:abstractNum w:abstractNumId="1" w15:restartNumberingAfterBreak="0">
    <w:nsid w:val="681F49C1"/>
    <w:multiLevelType w:val="hybridMultilevel"/>
    <w:tmpl w:val="76146BEC"/>
    <w:lvl w:ilvl="0" w:tplc="9D2C4A6E">
      <w:start w:val="1"/>
      <w:numFmt w:val="bullet"/>
      <w:lvlText w:val="●"/>
      <w:lvlJc w:val="left"/>
      <w:pPr>
        <w:ind w:left="720" w:hanging="360"/>
      </w:pPr>
    </w:lvl>
    <w:lvl w:ilvl="1" w:tplc="B87605C8">
      <w:start w:val="1"/>
      <w:numFmt w:val="bullet"/>
      <w:lvlText w:val="○"/>
      <w:lvlJc w:val="left"/>
      <w:pPr>
        <w:ind w:left="1440" w:hanging="360"/>
      </w:pPr>
    </w:lvl>
    <w:lvl w:ilvl="2" w:tplc="47B0BE80">
      <w:start w:val="1"/>
      <w:numFmt w:val="bullet"/>
      <w:lvlText w:val="■"/>
      <w:lvlJc w:val="left"/>
      <w:pPr>
        <w:ind w:left="2160" w:hanging="360"/>
      </w:pPr>
    </w:lvl>
    <w:lvl w:ilvl="3" w:tplc="D5BAE6BC">
      <w:start w:val="1"/>
      <w:numFmt w:val="bullet"/>
      <w:lvlText w:val="●"/>
      <w:lvlJc w:val="left"/>
      <w:pPr>
        <w:ind w:left="2880" w:hanging="360"/>
      </w:pPr>
    </w:lvl>
    <w:lvl w:ilvl="4" w:tplc="7632E2E6">
      <w:start w:val="1"/>
      <w:numFmt w:val="bullet"/>
      <w:lvlText w:val="○"/>
      <w:lvlJc w:val="left"/>
      <w:pPr>
        <w:ind w:left="3600" w:hanging="360"/>
      </w:pPr>
    </w:lvl>
    <w:lvl w:ilvl="5" w:tplc="4680F9DA">
      <w:start w:val="1"/>
      <w:numFmt w:val="bullet"/>
      <w:lvlText w:val="■"/>
      <w:lvlJc w:val="left"/>
      <w:pPr>
        <w:ind w:left="4320" w:hanging="360"/>
      </w:pPr>
    </w:lvl>
    <w:lvl w:ilvl="6" w:tplc="E3D29AAA">
      <w:start w:val="1"/>
      <w:numFmt w:val="bullet"/>
      <w:lvlText w:val="●"/>
      <w:lvlJc w:val="left"/>
      <w:pPr>
        <w:ind w:left="5040" w:hanging="360"/>
      </w:pPr>
    </w:lvl>
    <w:lvl w:ilvl="7" w:tplc="D722EF9E">
      <w:start w:val="1"/>
      <w:numFmt w:val="bullet"/>
      <w:lvlText w:val="●"/>
      <w:lvlJc w:val="left"/>
      <w:pPr>
        <w:ind w:left="5760" w:hanging="360"/>
      </w:pPr>
    </w:lvl>
    <w:lvl w:ilvl="8" w:tplc="3F421B4A">
      <w:start w:val="1"/>
      <w:numFmt w:val="bullet"/>
      <w:lvlText w:val="●"/>
      <w:lvlJc w:val="left"/>
      <w:pPr>
        <w:ind w:left="6480" w:hanging="360"/>
      </w:pPr>
    </w:lvl>
  </w:abstractNum>
  <w:num w:numId="1" w16cid:durableId="1008293379">
    <w:abstractNumId w:val="1"/>
    <w:lvlOverride w:ilvl="0">
      <w:startOverride w:val="1"/>
    </w:lvlOverride>
  </w:num>
  <w:num w:numId="2" w16cid:durableId="1439568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A95"/>
    <w:rsid w:val="000C035F"/>
    <w:rsid w:val="00114A80"/>
    <w:rsid w:val="002624C7"/>
    <w:rsid w:val="00386436"/>
    <w:rsid w:val="003A493B"/>
    <w:rsid w:val="004B3117"/>
    <w:rsid w:val="004B6F5E"/>
    <w:rsid w:val="00611AF9"/>
    <w:rsid w:val="00622964"/>
    <w:rsid w:val="007A2A95"/>
    <w:rsid w:val="008A5F7F"/>
    <w:rsid w:val="00924ECB"/>
    <w:rsid w:val="00A71AA1"/>
    <w:rsid w:val="00BA2FAA"/>
    <w:rsid w:val="00D35C06"/>
    <w:rsid w:val="00D62ECA"/>
    <w:rsid w:val="00E84672"/>
    <w:rsid w:val="00F320E6"/>
    <w:rsid w:val="00F8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C258E"/>
  <w15:docId w15:val="{2208BD40-3804-FA48-BD2B-B48E872D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&#12471;&#12473;&#12486;&#12512;&#12486;&#12473;&#12488;&#20181;&#27096;&#12539;&#25104;&#32318;&#26360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レビュー議事録_システムテスト仕様・成績書.dotx</Template>
  <TotalTime>1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2</cp:revision>
  <dcterms:created xsi:type="dcterms:W3CDTF">2026-07-15T22:46:00Z</dcterms:created>
  <dcterms:modified xsi:type="dcterms:W3CDTF">2026-07-15T22:46:00Z</dcterms:modified>
</cp:coreProperties>
</file>