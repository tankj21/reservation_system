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B6F5E" w14:paraId="7A6F3BBA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8FA0EE7" w14:textId="77777777" w:rsidR="004B6F5E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6C1A964C" w14:textId="6EF5CCE9" w:rsidR="004B6F5E" w:rsidRDefault="00D35C06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5304CE68" w14:textId="125272AB" w:rsidR="004B6F5E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システムテスト仕様・成績書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v2.1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18534782" w14:textId="77777777" w:rsidR="004B6F5E" w:rsidRDefault="004B6F5E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D35C06" w14:paraId="5AA011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DEB0025" w14:textId="77777777" w:rsidR="00D35C06" w:rsidRDefault="00D35C06" w:rsidP="00D35C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4B7174F1" w14:textId="762D2889" w:rsidR="00D35C06" w:rsidRDefault="00D35C06" w:rsidP="00D35C06">
            <w:r>
              <w:rPr>
                <w:sz w:val="20"/>
                <w:szCs w:val="20"/>
              </w:rPr>
              <w:t>2026年06月1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時20分 〜 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時45分</w:t>
            </w:r>
          </w:p>
        </w:tc>
      </w:tr>
      <w:tr w:rsidR="004B6F5E" w14:paraId="4DF7CA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9D7AD8E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7229F062" w14:textId="13E2F330" w:rsidR="004B6F5E" w:rsidRDefault="00D35C06">
            <w:pPr>
              <w:rPr>
                <w:rFonts w:hint="eastAsia"/>
              </w:rPr>
            </w:pPr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4B6F5E" w14:paraId="7C4AE1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624381C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26894C8F" w14:textId="4EA573CC" w:rsidR="004B6F5E" w:rsidRDefault="00D35C06">
            <w:r>
              <w:rPr>
                <w:rFonts w:hint="eastAsia"/>
              </w:rPr>
              <w:t>渡邊</w:t>
            </w:r>
            <w:r>
              <w:rPr>
                <w:rFonts w:hint="eastAsia"/>
              </w:rPr>
              <w:t>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>
              <w:rPr>
                <w:rFonts w:hint="eastAsia"/>
              </w:rPr>
              <w:t>、</w:t>
            </w:r>
            <w:r>
              <w:t>白幡大理</w:t>
            </w:r>
            <w:r>
              <w:rPr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 xml:space="preserve">渡邊光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5FAFD273" w14:textId="77777777" w:rsidR="004B6F5E" w:rsidRDefault="004B6F5E">
      <w:pPr>
        <w:spacing w:after="40"/>
      </w:pPr>
    </w:p>
    <w:p w14:paraId="77297831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0CF4D7A8" w14:textId="0CC224D0" w:rsidR="004B6F5E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システムテスト仕様・成績書 </w:t>
      </w:r>
      <w:r w:rsidR="00D35C06">
        <w:t>2.1</w:t>
      </w:r>
      <w:r>
        <w:t>版 レビュー</w:t>
      </w:r>
    </w:p>
    <w:p w14:paraId="2801F211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6DB04C31" w14:textId="77777777" w:rsidR="004B6F5E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F67E1B9" w14:textId="77777777" w:rsidR="004B6F5E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6F4B3BAA" w14:textId="4B59D509" w:rsidR="004B6F5E" w:rsidRDefault="00D35C06">
      <w:pPr>
        <w:pStyle w:val="a4"/>
        <w:numPr>
          <w:ilvl w:val="2"/>
          <w:numId w:val="2"/>
        </w:numPr>
        <w:spacing w:after="70"/>
        <w:rPr>
          <w:rFonts w:hint="eastAsia"/>
        </w:rPr>
      </w:pPr>
      <w:r>
        <w:t xml:space="preserve">4.2.2 </w:t>
      </w:r>
      <w:r>
        <w:rPr>
          <w:rFonts w:hint="eastAsia"/>
        </w:rPr>
        <w:t>項目名が「新規予約起動失敗」となっている（後藤）</w:t>
      </w:r>
    </w:p>
    <w:p w14:paraId="343CD135" w14:textId="570386FB" w:rsidR="004B6F5E" w:rsidRDefault="00D35C06">
      <w:pPr>
        <w:pStyle w:val="a4"/>
        <w:numPr>
          <w:ilvl w:val="2"/>
          <w:numId w:val="2"/>
        </w:numPr>
        <w:spacing w:after="70"/>
        <w:rPr>
          <w:rFonts w:hint="eastAsia"/>
        </w:rPr>
      </w:pPr>
      <w:r>
        <w:t xml:space="preserve">4.2.3 </w:t>
      </w:r>
      <w:r>
        <w:rPr>
          <w:rFonts w:hint="eastAsia"/>
        </w:rPr>
        <w:t>項目名がテスト内容と合っていない（後藤）</w:t>
      </w:r>
    </w:p>
    <w:p w14:paraId="1C32C00A" w14:textId="7C0F7A68" w:rsidR="004B6F5E" w:rsidRDefault="00D35C06">
      <w:pPr>
        <w:pStyle w:val="a4"/>
        <w:numPr>
          <w:ilvl w:val="2"/>
          <w:numId w:val="2"/>
        </w:numPr>
        <w:spacing w:after="70"/>
        <w:rPr>
          <w:rFonts w:hint="eastAsia"/>
        </w:rPr>
      </w:pPr>
      <w:r>
        <w:t xml:space="preserve">4.2.14 </w:t>
      </w:r>
      <w:r>
        <w:rPr>
          <w:rFonts w:hint="eastAsia"/>
        </w:rPr>
        <w:t>が2つある（後藤）</w:t>
      </w:r>
    </w:p>
    <w:p w14:paraId="3C5EC990" w14:textId="7044EE12" w:rsidR="004B6F5E" w:rsidRDefault="00D35C06" w:rsidP="00D35C06">
      <w:pPr>
        <w:pStyle w:val="a4"/>
        <w:numPr>
          <w:ilvl w:val="2"/>
          <w:numId w:val="2"/>
        </w:numPr>
        <w:spacing w:after="70"/>
        <w:rPr>
          <w:rFonts w:hint="eastAsia"/>
        </w:rPr>
      </w:pPr>
      <w:r>
        <w:t xml:space="preserve">4.2.23 </w:t>
      </w:r>
      <w:r>
        <w:rPr>
          <w:rFonts w:hint="eastAsia"/>
        </w:rPr>
        <w:t>選択が洗濯となっている（後藤）</w:t>
      </w:r>
    </w:p>
    <w:p w14:paraId="1B676F68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6A29B74E" w14:textId="7B3CE450" w:rsidR="004B6F5E" w:rsidRDefault="00E84672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仕様の変更はなし</w:t>
      </w:r>
    </w:p>
    <w:p w14:paraId="5D6A12F6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23A7FA42" w14:textId="42728B63" w:rsidR="00E84672" w:rsidRDefault="00E84672" w:rsidP="00E84672">
      <w:pPr>
        <w:pStyle w:val="a4"/>
        <w:numPr>
          <w:ilvl w:val="1"/>
          <w:numId w:val="2"/>
        </w:numPr>
        <w:spacing w:before="60" w:after="50"/>
        <w:rPr>
          <w:rFonts w:hint="eastAsia"/>
        </w:rPr>
      </w:pPr>
      <w:r>
        <w:rPr>
          <w:rFonts w:hint="eastAsia"/>
        </w:rPr>
        <w:t>指摘事項対応後、システムテスト仕様・成績書</w:t>
      </w:r>
      <w:r>
        <w:t>2.1</w:t>
      </w:r>
      <w:r>
        <w:rPr>
          <w:rFonts w:hint="eastAsia"/>
        </w:rPr>
        <w:t>版を</w:t>
      </w:r>
      <w:r>
        <w:t>2.2</w:t>
      </w:r>
      <w:r>
        <w:rPr>
          <w:rFonts w:hint="eastAsia"/>
        </w:rPr>
        <w:t>に更新</w:t>
      </w:r>
    </w:p>
    <w:p w14:paraId="7413F216" w14:textId="77777777" w:rsidR="004B6F5E" w:rsidRDefault="004B6F5E">
      <w:pPr>
        <w:spacing w:after="60"/>
        <w:ind w:left="470"/>
      </w:pPr>
    </w:p>
    <w:sectPr w:rsidR="004B6F5E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1234" w14:textId="77777777" w:rsidR="00D756E2" w:rsidRDefault="00D756E2">
      <w:r>
        <w:separator/>
      </w:r>
    </w:p>
  </w:endnote>
  <w:endnote w:type="continuationSeparator" w:id="0">
    <w:p w14:paraId="64135FDB" w14:textId="77777777" w:rsidR="00D756E2" w:rsidRDefault="00D7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EC2A" w14:textId="77777777" w:rsidR="004B6F5E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システムテスト仕様・成績書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D35C06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1D0AC" w14:textId="77777777" w:rsidR="00D756E2" w:rsidRDefault="00D756E2">
      <w:r>
        <w:separator/>
      </w:r>
    </w:p>
  </w:footnote>
  <w:footnote w:type="continuationSeparator" w:id="0">
    <w:p w14:paraId="27A5A98D" w14:textId="77777777" w:rsidR="00D756E2" w:rsidRDefault="00D75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42AF"/>
    <w:multiLevelType w:val="hybridMultilevel"/>
    <w:tmpl w:val="E7CE593C"/>
    <w:lvl w:ilvl="0" w:tplc="B388DA28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C7A45474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688C26BA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0348526A">
      <w:numFmt w:val="decimal"/>
      <w:lvlText w:val=""/>
      <w:lvlJc w:val="left"/>
    </w:lvl>
    <w:lvl w:ilvl="4" w:tplc="44CEFC20">
      <w:numFmt w:val="decimal"/>
      <w:lvlText w:val=""/>
      <w:lvlJc w:val="left"/>
    </w:lvl>
    <w:lvl w:ilvl="5" w:tplc="082CEBBE">
      <w:numFmt w:val="decimal"/>
      <w:lvlText w:val=""/>
      <w:lvlJc w:val="left"/>
    </w:lvl>
    <w:lvl w:ilvl="6" w:tplc="99A62542">
      <w:numFmt w:val="decimal"/>
      <w:lvlText w:val=""/>
      <w:lvlJc w:val="left"/>
    </w:lvl>
    <w:lvl w:ilvl="7" w:tplc="9A24D424">
      <w:numFmt w:val="decimal"/>
      <w:lvlText w:val=""/>
      <w:lvlJc w:val="left"/>
    </w:lvl>
    <w:lvl w:ilvl="8" w:tplc="E5F22258">
      <w:numFmt w:val="decimal"/>
      <w:lvlText w:val=""/>
      <w:lvlJc w:val="left"/>
    </w:lvl>
  </w:abstractNum>
  <w:abstractNum w:abstractNumId="1" w15:restartNumberingAfterBreak="0">
    <w:nsid w:val="681F49C1"/>
    <w:multiLevelType w:val="hybridMultilevel"/>
    <w:tmpl w:val="76146BEC"/>
    <w:lvl w:ilvl="0" w:tplc="9D2C4A6E">
      <w:start w:val="1"/>
      <w:numFmt w:val="bullet"/>
      <w:lvlText w:val="●"/>
      <w:lvlJc w:val="left"/>
      <w:pPr>
        <w:ind w:left="720" w:hanging="360"/>
      </w:pPr>
    </w:lvl>
    <w:lvl w:ilvl="1" w:tplc="B87605C8">
      <w:start w:val="1"/>
      <w:numFmt w:val="bullet"/>
      <w:lvlText w:val="○"/>
      <w:lvlJc w:val="left"/>
      <w:pPr>
        <w:ind w:left="1440" w:hanging="360"/>
      </w:pPr>
    </w:lvl>
    <w:lvl w:ilvl="2" w:tplc="47B0BE80">
      <w:start w:val="1"/>
      <w:numFmt w:val="bullet"/>
      <w:lvlText w:val="■"/>
      <w:lvlJc w:val="left"/>
      <w:pPr>
        <w:ind w:left="2160" w:hanging="360"/>
      </w:pPr>
    </w:lvl>
    <w:lvl w:ilvl="3" w:tplc="D5BAE6BC">
      <w:start w:val="1"/>
      <w:numFmt w:val="bullet"/>
      <w:lvlText w:val="●"/>
      <w:lvlJc w:val="left"/>
      <w:pPr>
        <w:ind w:left="2880" w:hanging="360"/>
      </w:pPr>
    </w:lvl>
    <w:lvl w:ilvl="4" w:tplc="7632E2E6">
      <w:start w:val="1"/>
      <w:numFmt w:val="bullet"/>
      <w:lvlText w:val="○"/>
      <w:lvlJc w:val="left"/>
      <w:pPr>
        <w:ind w:left="3600" w:hanging="360"/>
      </w:pPr>
    </w:lvl>
    <w:lvl w:ilvl="5" w:tplc="4680F9DA">
      <w:start w:val="1"/>
      <w:numFmt w:val="bullet"/>
      <w:lvlText w:val="■"/>
      <w:lvlJc w:val="left"/>
      <w:pPr>
        <w:ind w:left="4320" w:hanging="360"/>
      </w:pPr>
    </w:lvl>
    <w:lvl w:ilvl="6" w:tplc="E3D29AAA">
      <w:start w:val="1"/>
      <w:numFmt w:val="bullet"/>
      <w:lvlText w:val="●"/>
      <w:lvlJc w:val="left"/>
      <w:pPr>
        <w:ind w:left="5040" w:hanging="360"/>
      </w:pPr>
    </w:lvl>
    <w:lvl w:ilvl="7" w:tplc="D722EF9E">
      <w:start w:val="1"/>
      <w:numFmt w:val="bullet"/>
      <w:lvlText w:val="●"/>
      <w:lvlJc w:val="left"/>
      <w:pPr>
        <w:ind w:left="5760" w:hanging="360"/>
      </w:pPr>
    </w:lvl>
    <w:lvl w:ilvl="8" w:tplc="3F421B4A">
      <w:start w:val="1"/>
      <w:numFmt w:val="bullet"/>
      <w:lvlText w:val="●"/>
      <w:lvlJc w:val="left"/>
      <w:pPr>
        <w:ind w:left="6480" w:hanging="360"/>
      </w:pPr>
    </w:lvl>
  </w:abstractNum>
  <w:num w:numId="1" w16cid:durableId="1008293379">
    <w:abstractNumId w:val="1"/>
    <w:lvlOverride w:ilvl="0">
      <w:startOverride w:val="1"/>
    </w:lvlOverride>
  </w:num>
  <w:num w:numId="2" w16cid:durableId="1439568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F5E"/>
    <w:rsid w:val="004B6F5E"/>
    <w:rsid w:val="008A6F8D"/>
    <w:rsid w:val="00D35C06"/>
    <w:rsid w:val="00D756E2"/>
    <w:rsid w:val="00E84672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E6017"/>
  <w15:docId w15:val="{1E46126F-CBDD-A448-A58E-E9F3927D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レビュー議事録_システムテスト仕様・成績書v2.1.docx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TKS23 渡邊光</cp:lastModifiedBy>
  <cp:revision>2</cp:revision>
  <dcterms:created xsi:type="dcterms:W3CDTF">2026-06-18T09:08:00Z</dcterms:created>
  <dcterms:modified xsi:type="dcterms:W3CDTF">2026-06-18T09:08:00Z</dcterms:modified>
</cp:coreProperties>
</file>