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B6F5E" w14:paraId="5D51A03F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6C8416D" w14:textId="77777777" w:rsidR="004B6F5E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0B82C758" w14:textId="77777777" w:rsidR="004B6F5E" w:rsidRDefault="00D35C06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33263F28" w14:textId="6FE8F446" w:rsidR="004B6F5E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システムテスト仕様・成績書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611AF9">
              <w:rPr>
                <w:rFonts w:ascii="Yu Gothic" w:eastAsia="Yu Gothic" w:hAnsi="Yu Gothic"/>
                <w:color w:val="44546A"/>
                <w:sz w:val="23"/>
                <w:szCs w:val="23"/>
              </w:rPr>
              <w:t>4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.</w:t>
            </w:r>
            <w:r w:rsidR="003A493B">
              <w:rPr>
                <w:rFonts w:ascii="Yu Gothic" w:eastAsia="Yu Gothic" w:hAnsi="Yu Gothic"/>
                <w:color w:val="44546A"/>
                <w:sz w:val="23"/>
                <w:szCs w:val="23"/>
              </w:rPr>
              <w:t>2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1F7D6C00" w14:textId="77777777" w:rsidR="004B6F5E" w:rsidRPr="00611AF9" w:rsidRDefault="004B6F5E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D35C06" w14:paraId="5660F4AE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9A5110C" w14:textId="77777777" w:rsidR="00D35C06" w:rsidRDefault="00D35C06" w:rsidP="00D35C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3C8BB30E" w14:textId="35EF8814" w:rsidR="00D35C06" w:rsidRDefault="00D35C06" w:rsidP="00D35C06">
            <w:r>
              <w:rPr>
                <w:sz w:val="20"/>
                <w:szCs w:val="20"/>
              </w:rPr>
              <w:t>2026年0</w:t>
            </w:r>
            <w:r w:rsidR="00611AF9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月</w:t>
            </w:r>
            <w:r w:rsidR="00611AF9">
              <w:rPr>
                <w:sz w:val="20"/>
                <w:szCs w:val="20"/>
              </w:rPr>
              <w:t>09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）1</w:t>
            </w:r>
            <w:r w:rsidR="007A2A9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時</w:t>
            </w:r>
            <w:r w:rsidR="007A2A95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0分 〜 1</w:t>
            </w:r>
            <w:r w:rsidR="007A2A9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時</w:t>
            </w:r>
            <w:r w:rsidR="007A2A9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5分</w:t>
            </w:r>
          </w:p>
        </w:tc>
      </w:tr>
      <w:tr w:rsidR="004B6F5E" w14:paraId="7CCC570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09793D2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320ECC9C" w14:textId="77777777" w:rsidR="004B6F5E" w:rsidRDefault="00D35C06"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4B6F5E" w14:paraId="72D3557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633D05B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4CCD160A" w14:textId="737568EC" w:rsidR="004B6F5E" w:rsidRDefault="00D35C06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rFonts w:hint="eastAsia"/>
              </w:rPr>
              <w:t>、</w:t>
            </w:r>
            <w:r>
              <w:t>白幡大理</w:t>
            </w:r>
            <w:r>
              <w:rPr>
                <w:sz w:val="20"/>
                <w:szCs w:val="20"/>
              </w:rPr>
              <w:t>（</w:t>
            </w:r>
            <w:r w:rsidR="00611AF9">
              <w:t>白幡大理</w:t>
            </w:r>
            <w:r>
              <w:rPr>
                <w:rFonts w:hint="eastAsia"/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3081F21F" w14:textId="77777777" w:rsidR="004B6F5E" w:rsidRDefault="004B6F5E">
      <w:pPr>
        <w:spacing w:after="40"/>
      </w:pPr>
    </w:p>
    <w:p w14:paraId="043264E9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1C55E35D" w14:textId="16115F2A" w:rsidR="004B6F5E" w:rsidRDefault="007A2A95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システムテスト仕様・成績書</w:t>
      </w:r>
      <w:r w:rsidR="00611AF9">
        <w:t>4</w:t>
      </w:r>
      <w:r>
        <w:t>.2</w:t>
      </w:r>
      <w:r>
        <w:rPr>
          <w:rFonts w:hint="eastAsia"/>
        </w:rPr>
        <w:t>レビュー</w:t>
      </w:r>
    </w:p>
    <w:p w14:paraId="26001A6A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6D020DC0" w14:textId="77777777" w:rsidR="004B6F5E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02D67644" w14:textId="77777777" w:rsidR="004B6F5E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7CE071CC" w14:textId="4C93A4D5" w:rsidR="004B6F5E" w:rsidRDefault="007A2A95" w:rsidP="007A2A95">
      <w:pPr>
        <w:pStyle w:val="a4"/>
        <w:numPr>
          <w:ilvl w:val="2"/>
          <w:numId w:val="2"/>
        </w:numPr>
        <w:spacing w:after="70"/>
      </w:pPr>
      <w:r>
        <w:rPr>
          <w:rFonts w:hint="eastAsia"/>
        </w:rPr>
        <w:t>指摘事項なし</w:t>
      </w:r>
    </w:p>
    <w:p w14:paraId="497AA59B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013006F3" w14:textId="4CCE80D8" w:rsidR="004B6F5E" w:rsidRDefault="007A2A95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 w:rsidR="00611AF9">
        <w:t>5</w:t>
      </w:r>
      <w:r>
        <w:t>.0</w:t>
      </w:r>
      <w:r>
        <w:rPr>
          <w:rFonts w:hint="eastAsia"/>
        </w:rPr>
        <w:t>版への更新を同意</w:t>
      </w:r>
    </w:p>
    <w:p w14:paraId="2A875160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5F43292B" w14:textId="015EEB3B" w:rsidR="007A2A95" w:rsidRDefault="007A2A95" w:rsidP="007A2A95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レビュー完了のため、システムテスト仕様・成績書</w:t>
      </w:r>
      <w:r w:rsidR="00611AF9">
        <w:t>4</w:t>
      </w:r>
      <w:r>
        <w:t>.2</w:t>
      </w:r>
      <w:r>
        <w:rPr>
          <w:rFonts w:hint="eastAsia"/>
        </w:rPr>
        <w:t>版を正式に</w:t>
      </w:r>
      <w:r w:rsidR="00611AF9">
        <w:t>5</w:t>
      </w:r>
      <w:r>
        <w:t>.0</w:t>
      </w:r>
      <w:r>
        <w:rPr>
          <w:rFonts w:hint="eastAsia"/>
        </w:rPr>
        <w:t>版に。</w:t>
      </w:r>
    </w:p>
    <w:sectPr w:rsidR="007A2A95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760D" w14:textId="77777777" w:rsidR="00114A80" w:rsidRDefault="00114A80">
      <w:r>
        <w:separator/>
      </w:r>
    </w:p>
  </w:endnote>
  <w:endnote w:type="continuationSeparator" w:id="0">
    <w:p w14:paraId="3D36FE60" w14:textId="77777777" w:rsidR="00114A80" w:rsidRDefault="0011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CD37" w14:textId="77777777" w:rsidR="004B6F5E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システムテスト仕様・成績書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D35C06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1DF79" w14:textId="77777777" w:rsidR="00114A80" w:rsidRDefault="00114A80">
      <w:r>
        <w:separator/>
      </w:r>
    </w:p>
  </w:footnote>
  <w:footnote w:type="continuationSeparator" w:id="0">
    <w:p w14:paraId="3438AAE0" w14:textId="77777777" w:rsidR="00114A80" w:rsidRDefault="00114A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2AF"/>
    <w:multiLevelType w:val="hybridMultilevel"/>
    <w:tmpl w:val="E7CE593C"/>
    <w:lvl w:ilvl="0" w:tplc="B388DA28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C7A45474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688C26BA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0348526A">
      <w:numFmt w:val="decimal"/>
      <w:lvlText w:val=""/>
      <w:lvlJc w:val="left"/>
    </w:lvl>
    <w:lvl w:ilvl="4" w:tplc="44CEFC20">
      <w:numFmt w:val="decimal"/>
      <w:lvlText w:val=""/>
      <w:lvlJc w:val="left"/>
    </w:lvl>
    <w:lvl w:ilvl="5" w:tplc="082CEBBE">
      <w:numFmt w:val="decimal"/>
      <w:lvlText w:val=""/>
      <w:lvlJc w:val="left"/>
    </w:lvl>
    <w:lvl w:ilvl="6" w:tplc="99A62542">
      <w:numFmt w:val="decimal"/>
      <w:lvlText w:val=""/>
      <w:lvlJc w:val="left"/>
    </w:lvl>
    <w:lvl w:ilvl="7" w:tplc="9A24D424">
      <w:numFmt w:val="decimal"/>
      <w:lvlText w:val=""/>
      <w:lvlJc w:val="left"/>
    </w:lvl>
    <w:lvl w:ilvl="8" w:tplc="E5F22258">
      <w:numFmt w:val="decimal"/>
      <w:lvlText w:val=""/>
      <w:lvlJc w:val="left"/>
    </w:lvl>
  </w:abstractNum>
  <w:abstractNum w:abstractNumId="1" w15:restartNumberingAfterBreak="0">
    <w:nsid w:val="681F49C1"/>
    <w:multiLevelType w:val="hybridMultilevel"/>
    <w:tmpl w:val="76146BEC"/>
    <w:lvl w:ilvl="0" w:tplc="9D2C4A6E">
      <w:start w:val="1"/>
      <w:numFmt w:val="bullet"/>
      <w:lvlText w:val="●"/>
      <w:lvlJc w:val="left"/>
      <w:pPr>
        <w:ind w:left="720" w:hanging="360"/>
      </w:pPr>
    </w:lvl>
    <w:lvl w:ilvl="1" w:tplc="B87605C8">
      <w:start w:val="1"/>
      <w:numFmt w:val="bullet"/>
      <w:lvlText w:val="○"/>
      <w:lvlJc w:val="left"/>
      <w:pPr>
        <w:ind w:left="1440" w:hanging="360"/>
      </w:pPr>
    </w:lvl>
    <w:lvl w:ilvl="2" w:tplc="47B0BE80">
      <w:start w:val="1"/>
      <w:numFmt w:val="bullet"/>
      <w:lvlText w:val="■"/>
      <w:lvlJc w:val="left"/>
      <w:pPr>
        <w:ind w:left="2160" w:hanging="360"/>
      </w:pPr>
    </w:lvl>
    <w:lvl w:ilvl="3" w:tplc="D5BAE6BC">
      <w:start w:val="1"/>
      <w:numFmt w:val="bullet"/>
      <w:lvlText w:val="●"/>
      <w:lvlJc w:val="left"/>
      <w:pPr>
        <w:ind w:left="2880" w:hanging="360"/>
      </w:pPr>
    </w:lvl>
    <w:lvl w:ilvl="4" w:tplc="7632E2E6">
      <w:start w:val="1"/>
      <w:numFmt w:val="bullet"/>
      <w:lvlText w:val="○"/>
      <w:lvlJc w:val="left"/>
      <w:pPr>
        <w:ind w:left="3600" w:hanging="360"/>
      </w:pPr>
    </w:lvl>
    <w:lvl w:ilvl="5" w:tplc="4680F9DA">
      <w:start w:val="1"/>
      <w:numFmt w:val="bullet"/>
      <w:lvlText w:val="■"/>
      <w:lvlJc w:val="left"/>
      <w:pPr>
        <w:ind w:left="4320" w:hanging="360"/>
      </w:pPr>
    </w:lvl>
    <w:lvl w:ilvl="6" w:tplc="E3D29AAA">
      <w:start w:val="1"/>
      <w:numFmt w:val="bullet"/>
      <w:lvlText w:val="●"/>
      <w:lvlJc w:val="left"/>
      <w:pPr>
        <w:ind w:left="5040" w:hanging="360"/>
      </w:pPr>
    </w:lvl>
    <w:lvl w:ilvl="7" w:tplc="D722EF9E">
      <w:start w:val="1"/>
      <w:numFmt w:val="bullet"/>
      <w:lvlText w:val="●"/>
      <w:lvlJc w:val="left"/>
      <w:pPr>
        <w:ind w:left="5760" w:hanging="360"/>
      </w:pPr>
    </w:lvl>
    <w:lvl w:ilvl="8" w:tplc="3F421B4A">
      <w:start w:val="1"/>
      <w:numFmt w:val="bullet"/>
      <w:lvlText w:val="●"/>
      <w:lvlJc w:val="left"/>
      <w:pPr>
        <w:ind w:left="6480" w:hanging="360"/>
      </w:pPr>
    </w:lvl>
  </w:abstractNum>
  <w:num w:numId="1" w16cid:durableId="1008293379">
    <w:abstractNumId w:val="1"/>
    <w:lvlOverride w:ilvl="0">
      <w:startOverride w:val="1"/>
    </w:lvlOverride>
  </w:num>
  <w:num w:numId="2" w16cid:durableId="1439568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A95"/>
    <w:rsid w:val="000C035F"/>
    <w:rsid w:val="00114A80"/>
    <w:rsid w:val="00386436"/>
    <w:rsid w:val="003A493B"/>
    <w:rsid w:val="004B3117"/>
    <w:rsid w:val="004B6F5E"/>
    <w:rsid w:val="00611AF9"/>
    <w:rsid w:val="007A2A95"/>
    <w:rsid w:val="00A71AA1"/>
    <w:rsid w:val="00D35C06"/>
    <w:rsid w:val="00D62ECA"/>
    <w:rsid w:val="00E84672"/>
    <w:rsid w:val="00F320E6"/>
    <w:rsid w:val="00F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C258E"/>
  <w15:docId w15:val="{2208BD40-3804-FA48-BD2B-B48E872D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&#12471;&#12473;&#12486;&#12512;&#12486;&#12473;&#12488;&#20181;&#27096;&#12539;&#25104;&#32318;&#26360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レビュー議事録_システムテスト仕様・成績書.dotx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dcterms:created xsi:type="dcterms:W3CDTF">2026-07-11T10:21:00Z</dcterms:created>
  <dcterms:modified xsi:type="dcterms:W3CDTF">2026-07-11T10:22:00Z</dcterms:modified>
</cp:coreProperties>
</file>