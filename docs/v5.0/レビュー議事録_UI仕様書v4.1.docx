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483774FC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0242C13" w14:textId="77777777" w:rsidR="0087599D" w:rsidRDefault="00785A06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16BBC021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BC679B2" w14:textId="616FD9A1" w:rsidR="0087599D" w:rsidRDefault="00785A06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ユーザーインターフェース仕様書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050AA1">
              <w:rPr>
                <w:rFonts w:ascii="Yu Gothic" w:eastAsia="Yu Gothic" w:hAnsi="Yu Gothic"/>
                <w:color w:val="44546A"/>
                <w:sz w:val="23"/>
                <w:szCs w:val="23"/>
              </w:rPr>
              <w:t>4</w:t>
            </w:r>
            <w:r w:rsidR="004E67B9">
              <w:rPr>
                <w:rFonts w:ascii="Yu Gothic" w:eastAsia="Yu Gothic" w:hAnsi="Yu Gothic"/>
                <w:color w:val="44546A"/>
                <w:sz w:val="23"/>
                <w:szCs w:val="23"/>
              </w:rPr>
              <w:t>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版（第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28FC0CA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047D8E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FE3C5AC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0232B7A" w14:textId="38FD2132" w:rsidR="0087599D" w:rsidRDefault="00A938BD">
            <w:r>
              <w:rPr>
                <w:sz w:val="20"/>
                <w:szCs w:val="20"/>
              </w:rPr>
              <w:t>2026年06月1</w:t>
            </w:r>
            <w:r w:rsidR="00050AA1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）9時20分 〜 9時45分</w:t>
            </w:r>
          </w:p>
        </w:tc>
      </w:tr>
      <w:tr w:rsidR="0087599D" w14:paraId="4CC9398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F594A93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8E9A7A" w14:textId="77777777" w:rsidR="0087599D" w:rsidRPr="00A938BD" w:rsidRDefault="00A938BD">
            <w:pPr>
              <w:rPr>
                <w:color w:val="EE0000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87599D" w14:paraId="6565FD9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EB19A08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E6F0D81" w14:textId="11592690" w:rsidR="0087599D" w:rsidRDefault="00A938B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050AA1">
              <w:rPr>
                <w:rFonts w:hint="eastAsia"/>
              </w:rPr>
              <w:t>、</w:t>
            </w:r>
            <w:r w:rsidR="00050AA1">
              <w:t>白幡大理</w:t>
            </w:r>
            <w:r>
              <w:rPr>
                <w:sz w:val="20"/>
                <w:szCs w:val="20"/>
              </w:rPr>
              <w:t>（</w:t>
            </w:r>
            <w:r w:rsidR="00575F0C">
              <w:t>白幡大理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14BE104D" w14:textId="77777777" w:rsidR="0087599D" w:rsidRDefault="0087599D">
      <w:pPr>
        <w:spacing w:after="40"/>
      </w:pPr>
    </w:p>
    <w:p w14:paraId="5A84254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A96DD53" w14:textId="7AD305F4" w:rsidR="0087599D" w:rsidRDefault="00785A06">
      <w:pPr>
        <w:pStyle w:val="a4"/>
        <w:numPr>
          <w:ilvl w:val="1"/>
          <w:numId w:val="2"/>
        </w:numPr>
        <w:spacing w:before="60" w:after="50"/>
      </w:pPr>
      <w:r>
        <w:t>ユーザインタフェース仕様書</w:t>
      </w:r>
      <w:r>
        <w:t xml:space="preserve"> </w:t>
      </w:r>
      <w:r w:rsidR="00050AA1">
        <w:t>4</w:t>
      </w:r>
      <w:r w:rsidR="00A938BD">
        <w:t>.1</w:t>
      </w:r>
      <w:r>
        <w:t>版</w:t>
      </w:r>
      <w:r>
        <w:t xml:space="preserve"> </w:t>
      </w:r>
      <w:r>
        <w:t>レビュー</w:t>
      </w:r>
    </w:p>
    <w:p w14:paraId="28B58C6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57D7F753" w14:textId="77777777" w:rsidR="0087599D" w:rsidRDefault="00785A06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33815EE" w14:textId="77777777" w:rsidR="0087599D" w:rsidRDefault="00785A06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</w:t>
      </w:r>
      <w:r>
        <w:rPr>
          <w:i/>
          <w:iCs/>
          <w:color w:val="8A94A6"/>
          <w:sz w:val="19"/>
          <w:szCs w:val="19"/>
        </w:rPr>
        <w:t xml:space="preserve"> 3.6 ○○</w:t>
      </w:r>
      <w:r>
        <w:rPr>
          <w:i/>
          <w:iCs/>
          <w:color w:val="8A94A6"/>
          <w:sz w:val="19"/>
          <w:szCs w:val="19"/>
        </w:rPr>
        <w:t xml:space="preserve">画面の矢印位置がずれている（指摘者）　</w:t>
      </w:r>
      <w:r>
        <w:rPr>
          <w:i/>
          <w:iCs/>
          <w:color w:val="8A94A6"/>
          <w:sz w:val="19"/>
          <w:szCs w:val="19"/>
        </w:rPr>
        <w:t xml:space="preserve">⇒ </w:t>
      </w:r>
      <w:r>
        <w:rPr>
          <w:i/>
          <w:iCs/>
          <w:color w:val="8A94A6"/>
          <w:sz w:val="19"/>
          <w:szCs w:val="19"/>
        </w:rPr>
        <w:t>その場で修正（担当）</w:t>
      </w:r>
    </w:p>
    <w:p w14:paraId="69ADF8B7" w14:textId="6B77AF61" w:rsidR="0087599D" w:rsidRDefault="00575F0C">
      <w:pPr>
        <w:pStyle w:val="a4"/>
        <w:numPr>
          <w:ilvl w:val="2"/>
          <w:numId w:val="2"/>
        </w:numPr>
        <w:spacing w:after="70"/>
      </w:pPr>
      <w:r>
        <w:t>3.1.3/4.3.7</w:t>
      </w:r>
      <w:r>
        <w:rPr>
          <w:rFonts w:hint="eastAsia"/>
        </w:rPr>
        <w:t>予約状況確認の表示形式ミス</w:t>
      </w:r>
      <w:r w:rsidR="00E13F04">
        <w:rPr>
          <w:rFonts w:hint="eastAsia"/>
        </w:rPr>
        <w:t>(</w:t>
      </w:r>
      <w:r>
        <w:t>白幡</w:t>
      </w:r>
      <w:r w:rsidR="00E13F04">
        <w:rPr>
          <w:rFonts w:hint="eastAsia"/>
        </w:rPr>
        <w:t>)</w:t>
      </w:r>
    </w:p>
    <w:p w14:paraId="522B7998" w14:textId="65760152" w:rsidR="00E13F04" w:rsidRDefault="00575F0C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自己予約確認機能</w:t>
      </w:r>
      <w:r>
        <w:t xml:space="preserve"> </w:t>
      </w:r>
      <w:r>
        <w:rPr>
          <w:rFonts w:hint="eastAsia"/>
        </w:rPr>
        <w:t>表示内容ミス</w:t>
      </w:r>
      <w:r w:rsidR="00E13F04">
        <w:rPr>
          <w:rFonts w:hint="eastAsia"/>
        </w:rPr>
        <w:t>（</w:t>
      </w:r>
      <w:r>
        <w:t>白幡</w:t>
      </w:r>
      <w:r w:rsidR="00E13F04">
        <w:rPr>
          <w:rFonts w:hint="eastAsia"/>
        </w:rPr>
        <w:t>）</w:t>
      </w:r>
    </w:p>
    <w:p w14:paraId="68E49262" w14:textId="0C363F9A" w:rsidR="0087599D" w:rsidRDefault="00575F0C">
      <w:pPr>
        <w:pStyle w:val="a4"/>
        <w:numPr>
          <w:ilvl w:val="2"/>
          <w:numId w:val="2"/>
        </w:numPr>
        <w:spacing w:after="70"/>
      </w:pPr>
      <w:r>
        <w:t xml:space="preserve">4.3.8.2 </w:t>
      </w:r>
      <w:r>
        <w:rPr>
          <w:rFonts w:hint="eastAsia"/>
        </w:rPr>
        <w:t>自己予約確認機能がチーム内で決定した仕様と異なっている</w:t>
      </w:r>
      <w:r w:rsidR="00E13F04">
        <w:rPr>
          <w:rFonts w:hint="eastAsia"/>
        </w:rPr>
        <w:t>（</w:t>
      </w:r>
      <w:r>
        <w:t>白幡</w:t>
      </w:r>
      <w:r w:rsidR="00E13F04">
        <w:rPr>
          <w:rFonts w:hint="eastAsia"/>
        </w:rPr>
        <w:t>）</w:t>
      </w:r>
    </w:p>
    <w:p w14:paraId="23D0B576" w14:textId="5C499DB5" w:rsidR="0087599D" w:rsidRDefault="00575F0C">
      <w:pPr>
        <w:pStyle w:val="a4"/>
        <w:numPr>
          <w:ilvl w:val="2"/>
          <w:numId w:val="2"/>
        </w:numPr>
        <w:spacing w:after="70"/>
      </w:pPr>
      <w:r>
        <w:t xml:space="preserve">4.3.7.6 </w:t>
      </w:r>
      <w:r>
        <w:rPr>
          <w:rFonts w:hint="eastAsia"/>
        </w:rPr>
        <w:t>書式不正のメッセージを新規予約機能と統一する必要がある</w:t>
      </w:r>
      <w:r w:rsidR="00E13F04">
        <w:rPr>
          <w:rFonts w:hint="eastAsia"/>
        </w:rPr>
        <w:t>（</w:t>
      </w:r>
      <w:r>
        <w:t>白幡</w:t>
      </w:r>
      <w:r w:rsidR="00E13F04">
        <w:rPr>
          <w:rFonts w:hint="eastAsia"/>
        </w:rPr>
        <w:t>）</w:t>
      </w:r>
    </w:p>
    <w:p w14:paraId="18CE2D03" w14:textId="05D8C5FE" w:rsidR="0087599D" w:rsidRDefault="00575F0C">
      <w:pPr>
        <w:pStyle w:val="a4"/>
        <w:numPr>
          <w:ilvl w:val="2"/>
          <w:numId w:val="2"/>
        </w:numPr>
        <w:spacing w:after="70"/>
      </w:pPr>
      <w:r>
        <w:t xml:space="preserve">4.3.7.6 </w:t>
      </w:r>
      <w:r>
        <w:rPr>
          <w:rFonts w:hint="eastAsia"/>
        </w:rPr>
        <w:t>該当なし文言の誤字</w:t>
      </w:r>
      <w:r w:rsidR="00E13F04">
        <w:rPr>
          <w:rFonts w:hint="eastAsia"/>
        </w:rPr>
        <w:t>（</w:t>
      </w:r>
      <w:r>
        <w:rPr>
          <w:rFonts w:hint="eastAsia"/>
        </w:rPr>
        <w:t>渡邊</w:t>
      </w:r>
      <w:r w:rsidR="00E13F04">
        <w:rPr>
          <w:rFonts w:hint="eastAsia"/>
        </w:rPr>
        <w:t>）</w:t>
      </w:r>
    </w:p>
    <w:p w14:paraId="38A187F5" w14:textId="598D615A" w:rsidR="00E13F04" w:rsidRDefault="00575F0C">
      <w:pPr>
        <w:pStyle w:val="a4"/>
        <w:numPr>
          <w:ilvl w:val="2"/>
          <w:numId w:val="2"/>
        </w:numPr>
        <w:spacing w:after="70"/>
      </w:pPr>
      <w:r>
        <w:t xml:space="preserve">3.4.6 </w:t>
      </w:r>
      <w:r>
        <w:rPr>
          <w:rFonts w:hint="eastAsia"/>
        </w:rPr>
        <w:t>目次の更新忘れ</w:t>
      </w:r>
      <w:r w:rsidR="00E13F04">
        <w:rPr>
          <w:rFonts w:hint="eastAsia"/>
        </w:rPr>
        <w:t>（</w:t>
      </w:r>
      <w:r>
        <w:rPr>
          <w:rFonts w:hint="eastAsia"/>
        </w:rPr>
        <w:t>後藤</w:t>
      </w:r>
      <w:r w:rsidR="00E13F04">
        <w:rPr>
          <w:rFonts w:hint="eastAsia"/>
        </w:rPr>
        <w:t>）</w:t>
      </w:r>
    </w:p>
    <w:p w14:paraId="27E9A0DD" w14:textId="1573DC32" w:rsidR="00E13F04" w:rsidRDefault="00D50DBE" w:rsidP="00E13F04">
      <w:pPr>
        <w:pStyle w:val="a4"/>
        <w:numPr>
          <w:ilvl w:val="2"/>
          <w:numId w:val="2"/>
        </w:numPr>
        <w:spacing w:after="70"/>
      </w:pPr>
      <w:r>
        <w:t xml:space="preserve">3.1.3 </w:t>
      </w:r>
      <w:r>
        <w:rPr>
          <w:rFonts w:hint="eastAsia"/>
        </w:rPr>
        <w:t>新規予約キャンセルの表示を統一</w:t>
      </w:r>
      <w:r w:rsidR="00E13F04">
        <w:rPr>
          <w:rFonts w:hint="eastAsia"/>
        </w:rPr>
        <w:t>(</w:t>
      </w:r>
      <w:r w:rsidR="00575F0C">
        <w:rPr>
          <w:rFonts w:hint="eastAsia"/>
        </w:rPr>
        <w:t>大塚</w:t>
      </w:r>
      <w:r w:rsidR="00E13F04">
        <w:rPr>
          <w:rFonts w:hint="eastAsia"/>
        </w:rPr>
        <w:t>)</w:t>
      </w:r>
    </w:p>
    <w:p w14:paraId="48CD167A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7EE41823" w14:textId="77777777" w:rsidR="0087599D" w:rsidRDefault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</w:t>
      </w:r>
    </w:p>
    <w:p w14:paraId="0F7F0468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6D8CFD8" w14:textId="486FB5CE" w:rsidR="00E13F04" w:rsidRDefault="00E13F04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指摘事項対応後、ユーザインタフェース</w:t>
      </w:r>
      <w:r w:rsidR="004E67B9">
        <w:rPr>
          <w:rFonts w:hint="eastAsia"/>
        </w:rPr>
        <w:t>仕様書</w:t>
      </w:r>
      <w:r w:rsidR="00D50DBE">
        <w:t>4</w:t>
      </w:r>
      <w:r w:rsidR="004E67B9">
        <w:t>.1</w:t>
      </w:r>
      <w:r w:rsidR="004E67B9">
        <w:rPr>
          <w:rFonts w:hint="eastAsia"/>
        </w:rPr>
        <w:t>版を</w:t>
      </w:r>
      <w:r w:rsidR="00D50DBE">
        <w:t>4</w:t>
      </w:r>
      <w:r w:rsidR="004E67B9">
        <w:t>.2</w:t>
      </w:r>
      <w:r w:rsidR="004E67B9">
        <w:rPr>
          <w:rFonts w:hint="eastAsia"/>
        </w:rPr>
        <w:t>に更新</w:t>
      </w:r>
    </w:p>
    <w:p w14:paraId="16AA3E94" w14:textId="77777777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BFE4" w14:textId="77777777" w:rsidR="00785A06" w:rsidRDefault="00785A06">
      <w:r>
        <w:separator/>
      </w:r>
    </w:p>
  </w:endnote>
  <w:endnote w:type="continuationSeparator" w:id="0">
    <w:p w14:paraId="64FF86C0" w14:textId="77777777" w:rsidR="00785A06" w:rsidRDefault="0078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BA93" w14:textId="77777777" w:rsidR="0087599D" w:rsidRDefault="00785A06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</w:t>
    </w:r>
    <w:r>
      <w:rPr>
        <w:rFonts w:ascii="Yu Gothic" w:eastAsia="Yu Gothic" w:hAnsi="Yu Gothic"/>
        <w:color w:val="8A94A6"/>
        <w:sz w:val="15"/>
        <w:szCs w:val="15"/>
      </w:rPr>
      <w:t xml:space="preserve"> </w:t>
    </w:r>
    <w:r>
      <w:rPr>
        <w:rFonts w:ascii="Yu Gothic" w:eastAsia="Yu Gothic" w:hAnsi="Yu Gothic"/>
        <w:color w:val="8A94A6"/>
        <w:sz w:val="15"/>
        <w:szCs w:val="15"/>
      </w:rPr>
      <w:t>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ED92" w14:textId="77777777" w:rsidR="00785A06" w:rsidRDefault="00785A06">
      <w:r>
        <w:separator/>
      </w:r>
    </w:p>
  </w:footnote>
  <w:footnote w:type="continuationSeparator" w:id="0">
    <w:p w14:paraId="4E49E6EA" w14:textId="77777777" w:rsidR="00785A06" w:rsidRDefault="00785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AA1"/>
    <w:rsid w:val="00050AA1"/>
    <w:rsid w:val="004E67B9"/>
    <w:rsid w:val="00575F0C"/>
    <w:rsid w:val="006672F0"/>
    <w:rsid w:val="00705F48"/>
    <w:rsid w:val="0074322D"/>
    <w:rsid w:val="00785A06"/>
    <w:rsid w:val="0087599D"/>
    <w:rsid w:val="00A938BD"/>
    <w:rsid w:val="00D50DBE"/>
    <w:rsid w:val="00E13F04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F8B8"/>
  <w15:docId w15:val="{31A98DAA-AD93-3D47-BC24-F69EB2D6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2</cp:revision>
  <dcterms:created xsi:type="dcterms:W3CDTF">2026-07-10T02:58:00Z</dcterms:created>
  <dcterms:modified xsi:type="dcterms:W3CDTF">2026-07-10T02:58:00Z</dcterms:modified>
</cp:coreProperties>
</file>